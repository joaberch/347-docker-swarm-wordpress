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9D5C9" w14:textId="5378D668" w:rsidR="00454544" w:rsidRDefault="00454544" w:rsidP="006821FC">
      <w:pPr>
        <w:pStyle w:val="Titre1"/>
      </w:pPr>
      <w:bookmarkStart w:id="0" w:name="_Toc94708027"/>
      <w:r>
        <w:rPr>
          <w:rStyle w:val="apple-converted-space"/>
          <w:rFonts w:ascii="Calibri" w:hAnsi="Calibri" w:cs="Calibri"/>
          <w:color w:val="1F497D"/>
          <w:sz w:val="22"/>
          <w:szCs w:val="22"/>
        </w:rPr>
        <w:t> </w:t>
      </w:r>
      <w:r>
        <w:rPr>
          <w:rFonts w:ascii="Calibri" w:hAnsi="Calibri" w:cs="Calibri"/>
          <w:color w:val="1F497D"/>
          <w:sz w:val="22"/>
          <w:szCs w:val="22"/>
        </w:rPr>
        <w:t>S:\USI_PACKAGE_SCCM\ETML_145_</w:t>
      </w:r>
      <w:r>
        <w:rPr>
          <w:rStyle w:val="outlook-search-highlight"/>
          <w:rFonts w:ascii="Calibri" w:hAnsi="Calibri" w:cs="Calibri"/>
          <w:color w:val="1F497D"/>
          <w:sz w:val="22"/>
          <w:szCs w:val="22"/>
        </w:rPr>
        <w:t>VPN</w:t>
      </w:r>
      <w:r>
        <w:rPr>
          <w:rFonts w:ascii="Calibri" w:hAnsi="Calibri" w:cs="Calibri"/>
          <w:color w:val="1F497D"/>
          <w:sz w:val="22"/>
          <w:szCs w:val="22"/>
        </w:rPr>
        <w:t>Fortinet.</w:t>
      </w:r>
    </w:p>
    <w:p w14:paraId="41028428" w14:textId="71BC3352" w:rsidR="00853E5B" w:rsidRDefault="7016833D" w:rsidP="006821FC">
      <w:pPr>
        <w:pStyle w:val="Titre1"/>
      </w:pPr>
      <w:r>
        <w:t>Setup information</w:t>
      </w:r>
      <w:r w:rsidR="5B242318">
        <w:t xml:space="preserve"> and configuration</w:t>
      </w:r>
      <w:r w:rsidR="14D735D9">
        <w:t>downdow</w:t>
      </w:r>
      <w:bookmarkEnd w:id="0"/>
    </w:p>
    <w:tbl>
      <w:tblPr>
        <w:tblStyle w:val="Grilledutableau"/>
        <w:tblW w:w="9918" w:type="dxa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7083"/>
        <w:gridCol w:w="2835"/>
      </w:tblGrid>
      <w:tr w:rsidR="008157EF" w14:paraId="37D2C4B7" w14:textId="77777777" w:rsidTr="72557E4F">
        <w:tc>
          <w:tcPr>
            <w:tcW w:w="7083" w:type="dxa"/>
            <w:shd w:val="clear" w:color="auto" w:fill="C5E0B3" w:themeFill="accent6" w:themeFillTint="66"/>
          </w:tcPr>
          <w:p w14:paraId="1894CD92" w14:textId="77777777" w:rsidR="0047592A" w:rsidRPr="0047592A" w:rsidRDefault="008157EF" w:rsidP="00FE3D93">
            <w:pPr>
              <w:pStyle w:val="TableHeader"/>
            </w:pPr>
            <w:r w:rsidRPr="0047592A">
              <w:t>Install</w:t>
            </w:r>
            <w:r w:rsidR="0047592A" w:rsidRPr="0047592A">
              <w:t xml:space="preserve"> </w:t>
            </w:r>
            <w:r w:rsidR="0047592A" w:rsidRPr="00684C7C">
              <w:t>parameters</w:t>
            </w:r>
            <w:r w:rsidR="00AA644C">
              <w:t xml:space="preserve"> (screenshots)</w:t>
            </w:r>
          </w:p>
        </w:tc>
        <w:tc>
          <w:tcPr>
            <w:tcW w:w="2835" w:type="dxa"/>
            <w:shd w:val="clear" w:color="auto" w:fill="C5E0B3" w:themeFill="accent6" w:themeFillTint="66"/>
          </w:tcPr>
          <w:p w14:paraId="1F9F281E" w14:textId="77777777" w:rsidR="008157EF" w:rsidRPr="0047592A" w:rsidRDefault="0047592A" w:rsidP="00FE3D93">
            <w:pPr>
              <w:pStyle w:val="TableHeader"/>
            </w:pPr>
            <w:r w:rsidRPr="0047592A">
              <w:t>Actions/remarks</w:t>
            </w:r>
          </w:p>
        </w:tc>
      </w:tr>
      <w:tr w:rsidR="008157EF" w14:paraId="73291B74" w14:textId="77777777" w:rsidTr="72557E4F">
        <w:tc>
          <w:tcPr>
            <w:tcW w:w="7083" w:type="dxa"/>
          </w:tcPr>
          <w:p w14:paraId="2BD174B4" w14:textId="02A1FA09" w:rsidR="008157EF" w:rsidRDefault="009C72B0" w:rsidP="001C638E">
            <w:r w:rsidRPr="009C72B0">
              <w:t>FortiClientVPNSetup_7.0.5.0238_x64</w:t>
            </w:r>
            <w:r w:rsidR="000E466D" w:rsidRPr="00783027">
              <w:t>.exe</w:t>
            </w:r>
          </w:p>
        </w:tc>
        <w:tc>
          <w:tcPr>
            <w:tcW w:w="2835" w:type="dxa"/>
          </w:tcPr>
          <w:p w14:paraId="1D76D72A" w14:textId="2B43D081" w:rsidR="008157EF" w:rsidRDefault="008313F1" w:rsidP="001C638E">
            <w:r>
              <w:t>Start setup</w:t>
            </w:r>
          </w:p>
        </w:tc>
      </w:tr>
      <w:tr w:rsidR="008313F1" w14:paraId="6D22E13C" w14:textId="77777777" w:rsidTr="72557E4F">
        <w:tc>
          <w:tcPr>
            <w:tcW w:w="7083" w:type="dxa"/>
          </w:tcPr>
          <w:p w14:paraId="2E4BF405" w14:textId="04FDEBFC" w:rsidR="008313F1" w:rsidRPr="00783027" w:rsidRDefault="00FF6E0A" w:rsidP="001C638E">
            <w:r>
              <w:rPr>
                <w:noProof/>
                <w:lang w:val="fr-CH" w:eastAsia="fr-CH"/>
              </w:rPr>
              <w:drawing>
                <wp:inline distT="0" distB="0" distL="0" distR="0" wp14:anchorId="1C52C89D" wp14:editId="1A5900E1">
                  <wp:extent cx="2663974" cy="2108982"/>
                  <wp:effectExtent l="0" t="0" r="3175" b="571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83727" cy="2124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2DD4167" w14:textId="460A9654" w:rsidR="008313F1" w:rsidRDefault="00FF6E0A" w:rsidP="001C638E">
            <w:r>
              <w:t>Select : Yes, I have read and accept the… - Next</w:t>
            </w:r>
          </w:p>
        </w:tc>
      </w:tr>
      <w:tr w:rsidR="004219B4" w14:paraId="1F2FE078" w14:textId="77777777" w:rsidTr="72557E4F">
        <w:trPr>
          <w:trHeight w:val="3555"/>
        </w:trPr>
        <w:tc>
          <w:tcPr>
            <w:tcW w:w="7083" w:type="dxa"/>
          </w:tcPr>
          <w:p w14:paraId="2C63E0E2" w14:textId="78AFFB7C" w:rsidR="004219B4" w:rsidRDefault="00560430" w:rsidP="001C638E">
            <w:pPr>
              <w:rPr>
                <w:noProof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24FAC46" wp14:editId="63837BC5">
                  <wp:extent cx="2663825" cy="2106100"/>
                  <wp:effectExtent l="0" t="0" r="3175" b="889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81022" cy="2119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EB70B0E" w14:textId="576C5D3F" w:rsidR="004219B4" w:rsidRDefault="00560430" w:rsidP="001C638E">
            <w:r>
              <w:t>Next</w:t>
            </w:r>
          </w:p>
        </w:tc>
      </w:tr>
      <w:tr w:rsidR="004219B4" w14:paraId="296EF416" w14:textId="77777777" w:rsidTr="72557E4F">
        <w:tc>
          <w:tcPr>
            <w:tcW w:w="7083" w:type="dxa"/>
          </w:tcPr>
          <w:p w14:paraId="69001DFB" w14:textId="7BB33825" w:rsidR="004219B4" w:rsidRDefault="00654284" w:rsidP="001C638E">
            <w:pPr>
              <w:rPr>
                <w:noProof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57DD915" wp14:editId="3284B75D">
                  <wp:extent cx="2663825" cy="2127782"/>
                  <wp:effectExtent l="0" t="0" r="3175" b="635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78645" cy="2139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48B2749" w14:textId="6C988E2D" w:rsidR="004219B4" w:rsidRDefault="00654284" w:rsidP="00C7729E">
            <w:r>
              <w:rPr>
                <w:lang w:val="fr-CH"/>
              </w:rPr>
              <w:t>Install</w:t>
            </w:r>
          </w:p>
        </w:tc>
      </w:tr>
      <w:tr w:rsidR="004219B4" w14:paraId="070239C5" w14:textId="77777777" w:rsidTr="72557E4F">
        <w:tc>
          <w:tcPr>
            <w:tcW w:w="7083" w:type="dxa"/>
          </w:tcPr>
          <w:p w14:paraId="27CA92F4" w14:textId="4A0093B1" w:rsidR="004219B4" w:rsidRDefault="00473556" w:rsidP="001C638E">
            <w:pPr>
              <w:rPr>
                <w:noProof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132ED0E2" wp14:editId="5B43C034">
                  <wp:extent cx="2720092" cy="2137224"/>
                  <wp:effectExtent l="0" t="0" r="4445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39957" cy="2152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44F4FE1" w14:textId="263F08DD" w:rsidR="00EB2639" w:rsidRDefault="00473556" w:rsidP="00EB2639">
            <w:r>
              <w:t>Finish</w:t>
            </w:r>
          </w:p>
          <w:p w14:paraId="21745589" w14:textId="77777777" w:rsidR="004219B4" w:rsidRDefault="004219B4" w:rsidP="001C638E"/>
        </w:tc>
      </w:tr>
      <w:tr w:rsidR="00F66DDB" w14:paraId="01186FE4" w14:textId="77777777" w:rsidTr="72557E4F">
        <w:tc>
          <w:tcPr>
            <w:tcW w:w="7083" w:type="dxa"/>
          </w:tcPr>
          <w:p w14:paraId="10AAE75C" w14:textId="42019A41" w:rsidR="00F66DDB" w:rsidRPr="00F66DDB" w:rsidRDefault="00F66DDB" w:rsidP="001C638E">
            <w:pPr>
              <w:rPr>
                <w:b/>
                <w:bCs/>
                <w:noProof/>
                <w:u w:val="single"/>
                <w:lang w:val="fr-CH"/>
              </w:rPr>
            </w:pPr>
            <w:r w:rsidRPr="00F66DDB">
              <w:rPr>
                <w:b/>
                <w:bCs/>
                <w:noProof/>
                <w:u w:val="single"/>
                <w:lang w:val="fr-CH"/>
              </w:rPr>
              <w:t>Configuration VPN</w:t>
            </w:r>
          </w:p>
        </w:tc>
        <w:tc>
          <w:tcPr>
            <w:tcW w:w="2835" w:type="dxa"/>
          </w:tcPr>
          <w:p w14:paraId="077A7CF5" w14:textId="77777777" w:rsidR="00F66DDB" w:rsidRDefault="00F66DDB" w:rsidP="00EB2639"/>
        </w:tc>
      </w:tr>
      <w:tr w:rsidR="00D378D1" w:rsidRPr="00F5167A" w14:paraId="085CD994" w14:textId="77777777" w:rsidTr="72557E4F">
        <w:tc>
          <w:tcPr>
            <w:tcW w:w="7083" w:type="dxa"/>
          </w:tcPr>
          <w:p w14:paraId="239717AB" w14:textId="1148F013" w:rsidR="00376FF8" w:rsidRDefault="00E85E5E" w:rsidP="00D378D1">
            <w:pPr>
              <w:rPr>
                <w:noProof/>
                <w:lang w:val="fr-CH"/>
              </w:rPr>
            </w:pPr>
            <w:r w:rsidRPr="00E85E5E">
              <w:rPr>
                <w:rFonts w:eastAsia="SimSun" w:cstheme="minorBidi"/>
                <w:noProof/>
                <w:szCs w:val="22"/>
                <w:lang w:eastAsia="en-US"/>
              </w:rPr>
              <w:object w:dxaOrig="1890" w:dyaOrig="1680" w14:anchorId="5A0316B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38.25pt;height:33.75pt;mso-width-percent:0;mso-height-percent:0;mso-width-percent:0;mso-height-percent:0" o:ole="">
                  <v:imagedata r:id="rId15" o:title=""/>
                </v:shape>
                <o:OLEObject Type="Embed" ProgID="PBrush" ShapeID="_x0000_i1025" DrawAspect="Content" ObjectID="_1787575287" r:id="rId16"/>
              </w:object>
            </w:r>
          </w:p>
          <w:p w14:paraId="130747DB" w14:textId="2AE4B8ED" w:rsidR="00F66DDB" w:rsidRPr="004A2896" w:rsidRDefault="00F66DDB" w:rsidP="00D378D1">
            <w:pPr>
              <w:rPr>
                <w:noProof/>
                <w:lang w:val="fr-CH"/>
              </w:rPr>
            </w:pPr>
          </w:p>
        </w:tc>
        <w:tc>
          <w:tcPr>
            <w:tcW w:w="2835" w:type="dxa"/>
          </w:tcPr>
          <w:p w14:paraId="5150FA7C" w14:textId="77777777" w:rsidR="00376FF8" w:rsidRDefault="00376FF8" w:rsidP="00D378D1">
            <w:pPr>
              <w:rPr>
                <w:lang w:val="fr-CH"/>
              </w:rPr>
            </w:pPr>
          </w:p>
          <w:p w14:paraId="195C635E" w14:textId="0CE7F232" w:rsidR="00F66DDB" w:rsidRPr="004A2896" w:rsidRDefault="00F66DDB" w:rsidP="00D378D1">
            <w:pPr>
              <w:rPr>
                <w:lang w:val="fr-CH"/>
              </w:rPr>
            </w:pPr>
            <w:r>
              <w:rPr>
                <w:lang w:val="fr-CH"/>
              </w:rPr>
              <w:t>Doubl</w:t>
            </w:r>
            <w:r w:rsidR="00CB33E6">
              <w:rPr>
                <w:lang w:val="fr-CH"/>
              </w:rPr>
              <w:t>e-clique sur l’</w:t>
            </w:r>
            <w:r w:rsidR="00AD6F79">
              <w:rPr>
                <w:lang w:val="fr-CH"/>
              </w:rPr>
              <w:t>icône</w:t>
            </w:r>
            <w:r w:rsidR="00CB33E6">
              <w:rPr>
                <w:lang w:val="fr-CH"/>
              </w:rPr>
              <w:t xml:space="preserve"> sur le bureau</w:t>
            </w:r>
          </w:p>
        </w:tc>
      </w:tr>
      <w:tr w:rsidR="00CB33E6" w:rsidRPr="002046E1" w14:paraId="571C53C2" w14:textId="77777777" w:rsidTr="72557E4F">
        <w:tc>
          <w:tcPr>
            <w:tcW w:w="7083" w:type="dxa"/>
          </w:tcPr>
          <w:p w14:paraId="18B7EE21" w14:textId="2469C3DE" w:rsidR="00CB33E6" w:rsidRDefault="002046E1" w:rsidP="00D378D1">
            <w:r>
              <w:rPr>
                <w:noProof/>
                <w:lang w:val="fr-CH" w:eastAsia="fr-CH"/>
              </w:rPr>
              <w:drawing>
                <wp:inline distT="0" distB="0" distL="0" distR="0" wp14:anchorId="088BEEAC" wp14:editId="5AC16CB5">
                  <wp:extent cx="1570262" cy="1244509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763" cy="125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227A144B" w14:textId="77777777" w:rsidR="00CB33E6" w:rsidRDefault="002046E1" w:rsidP="00D378D1">
            <w:pPr>
              <w:rPr>
                <w:lang w:val="en-GB"/>
              </w:rPr>
            </w:pPr>
            <w:r w:rsidRPr="002046E1">
              <w:rPr>
                <w:lang w:val="en-GB"/>
              </w:rPr>
              <w:t>Select : I acknowledge that t</w:t>
            </w:r>
            <w:r>
              <w:rPr>
                <w:lang w:val="en-GB"/>
              </w:rPr>
              <w:t>his free software</w:t>
            </w:r>
            <w:r w:rsidR="00250E67">
              <w:rPr>
                <w:lang w:val="en-GB"/>
              </w:rPr>
              <w:t xml:space="preserve"> does not come with any product support……</w:t>
            </w:r>
          </w:p>
          <w:p w14:paraId="21AD9123" w14:textId="77777777" w:rsidR="00250E67" w:rsidRDefault="00250E67" w:rsidP="00D378D1">
            <w:pPr>
              <w:rPr>
                <w:lang w:val="en-GB"/>
              </w:rPr>
            </w:pPr>
          </w:p>
          <w:p w14:paraId="63372F3E" w14:textId="26468413" w:rsidR="00250E67" w:rsidRPr="002046E1" w:rsidRDefault="00250E67" w:rsidP="00D378D1">
            <w:pPr>
              <w:rPr>
                <w:lang w:val="en-GB"/>
              </w:rPr>
            </w:pPr>
            <w:r>
              <w:rPr>
                <w:lang w:val="en-GB"/>
              </w:rPr>
              <w:t>Click : I accept</w:t>
            </w:r>
          </w:p>
        </w:tc>
      </w:tr>
      <w:tr w:rsidR="00B772C9" w:rsidRPr="002046E1" w14:paraId="511C553D" w14:textId="77777777" w:rsidTr="72557E4F">
        <w:tc>
          <w:tcPr>
            <w:tcW w:w="7083" w:type="dxa"/>
          </w:tcPr>
          <w:p w14:paraId="5A5C168B" w14:textId="11163C29" w:rsidR="00B772C9" w:rsidRDefault="000555A4" w:rsidP="00D378D1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D0EAC61" wp14:editId="5AA84F60">
                  <wp:extent cx="1601025" cy="127863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8581" t="17061" r="28861" b="32872"/>
                          <a:stretch/>
                        </pic:blipFill>
                        <pic:spPr bwMode="auto">
                          <a:xfrm>
                            <a:off x="0" y="0"/>
                            <a:ext cx="1617058" cy="1291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9D9BC5F" w14:textId="0AB25058" w:rsidR="00B772C9" w:rsidRPr="002046E1" w:rsidRDefault="000555A4" w:rsidP="00D378D1">
            <w:pPr>
              <w:rPr>
                <w:lang w:val="en-GB"/>
              </w:rPr>
            </w:pPr>
            <w:r>
              <w:rPr>
                <w:lang w:val="en-GB"/>
              </w:rPr>
              <w:t>Click : Configurer le VPN</w:t>
            </w:r>
          </w:p>
        </w:tc>
      </w:tr>
      <w:tr w:rsidR="001A0585" w:rsidRPr="00F5167A" w14:paraId="0D8EDEFF" w14:textId="77777777" w:rsidTr="72557E4F">
        <w:tc>
          <w:tcPr>
            <w:tcW w:w="7083" w:type="dxa"/>
          </w:tcPr>
          <w:p w14:paraId="3908D464" w14:textId="1C271F4A" w:rsidR="001A0585" w:rsidRPr="001410B5" w:rsidRDefault="000810E3" w:rsidP="00D378D1">
            <w:pPr>
              <w:rPr>
                <w:noProof/>
                <w:sz w:val="14"/>
                <w:szCs w:val="16"/>
              </w:rPr>
            </w:pPr>
            <w:r w:rsidRPr="001410B5">
              <w:rPr>
                <w:noProof/>
                <w:sz w:val="14"/>
                <w:szCs w:val="16"/>
                <w:lang w:val="fr-CH" w:eastAsia="fr-CH"/>
              </w:rPr>
              <w:drawing>
                <wp:inline distT="0" distB="0" distL="0" distR="0" wp14:anchorId="23E827BC" wp14:editId="28CB3D97">
                  <wp:extent cx="2487699" cy="1987252"/>
                  <wp:effectExtent l="0" t="0" r="8255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280" cy="202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B246C72" w14:textId="77777777" w:rsidR="001A0585" w:rsidRPr="00454544" w:rsidRDefault="000810E3" w:rsidP="00D378D1">
            <w:pPr>
              <w:rPr>
                <w:sz w:val="14"/>
                <w:szCs w:val="16"/>
                <w:lang w:val="fr-CH"/>
              </w:rPr>
            </w:pPr>
            <w:r w:rsidRPr="00454544">
              <w:rPr>
                <w:sz w:val="14"/>
                <w:szCs w:val="16"/>
                <w:lang w:val="fr-CH"/>
              </w:rPr>
              <w:t>Remplir les champs</w:t>
            </w:r>
            <w:r w:rsidR="002536A4" w:rsidRPr="00454544">
              <w:rPr>
                <w:sz w:val="14"/>
                <w:szCs w:val="16"/>
                <w:lang w:val="fr-CH"/>
              </w:rPr>
              <w:t xml:space="preserve"> </w:t>
            </w:r>
          </w:p>
          <w:p w14:paraId="6F0FBF69" w14:textId="77777777" w:rsidR="002536A4" w:rsidRPr="00454544" w:rsidRDefault="002536A4" w:rsidP="00D378D1">
            <w:pPr>
              <w:rPr>
                <w:sz w:val="14"/>
                <w:szCs w:val="16"/>
                <w:lang w:val="fr-CH"/>
              </w:rPr>
            </w:pPr>
          </w:p>
          <w:p w14:paraId="11A24320" w14:textId="77777777" w:rsidR="002536A4" w:rsidRPr="00454544" w:rsidRDefault="002536A4" w:rsidP="00D378D1">
            <w:pPr>
              <w:rPr>
                <w:sz w:val="14"/>
                <w:szCs w:val="16"/>
                <w:u w:val="single"/>
                <w:lang w:val="fr-CH"/>
              </w:rPr>
            </w:pPr>
            <w:r w:rsidRPr="00454544">
              <w:rPr>
                <w:sz w:val="14"/>
                <w:szCs w:val="16"/>
                <w:u w:val="single"/>
                <w:lang w:val="fr-CH"/>
              </w:rPr>
              <w:t>Nom de la connexion :</w:t>
            </w:r>
          </w:p>
          <w:p w14:paraId="2DF7A905" w14:textId="18EDBD24" w:rsidR="002536A4" w:rsidRPr="00454544" w:rsidRDefault="001410B5" w:rsidP="00D378D1">
            <w:pPr>
              <w:rPr>
                <w:i/>
                <w:iCs/>
                <w:sz w:val="14"/>
                <w:szCs w:val="16"/>
                <w:lang w:val="fr-CH"/>
              </w:rPr>
            </w:pPr>
            <w:r w:rsidRPr="00454544">
              <w:rPr>
                <w:i/>
                <w:iCs/>
                <w:sz w:val="14"/>
                <w:szCs w:val="16"/>
                <w:lang w:val="fr-CH"/>
              </w:rPr>
              <w:t>InfraVirtuelle</w:t>
            </w:r>
          </w:p>
          <w:p w14:paraId="3B01300D" w14:textId="77777777" w:rsidR="001410B5" w:rsidRPr="00454544" w:rsidRDefault="001410B5" w:rsidP="00D378D1">
            <w:pPr>
              <w:rPr>
                <w:i/>
                <w:iCs/>
                <w:sz w:val="14"/>
                <w:szCs w:val="16"/>
                <w:lang w:val="fr-CH"/>
              </w:rPr>
            </w:pPr>
          </w:p>
          <w:p w14:paraId="21421804" w14:textId="6654AB1E" w:rsidR="002536A4" w:rsidRPr="001410B5" w:rsidRDefault="002536A4" w:rsidP="00D378D1">
            <w:pPr>
              <w:rPr>
                <w:sz w:val="14"/>
                <w:szCs w:val="16"/>
                <w:u w:val="single"/>
                <w:lang w:val="fr-CH"/>
              </w:rPr>
            </w:pPr>
            <w:r w:rsidRPr="001410B5">
              <w:rPr>
                <w:sz w:val="14"/>
                <w:szCs w:val="16"/>
                <w:u w:val="single"/>
                <w:lang w:val="fr-CH"/>
              </w:rPr>
              <w:t>Description</w:t>
            </w:r>
            <w:r w:rsidR="001410B5" w:rsidRPr="001410B5">
              <w:rPr>
                <w:sz w:val="14"/>
                <w:szCs w:val="16"/>
                <w:u w:val="single"/>
                <w:lang w:val="fr-CH"/>
              </w:rPr>
              <w:t xml:space="preserve"> : </w:t>
            </w:r>
          </w:p>
          <w:p w14:paraId="39CFE5CA" w14:textId="4B291212" w:rsidR="002536A4" w:rsidRPr="001410B5" w:rsidRDefault="00C31A1B" w:rsidP="00D378D1">
            <w:pPr>
              <w:rPr>
                <w:i/>
                <w:iCs/>
                <w:sz w:val="14"/>
                <w:szCs w:val="16"/>
                <w:lang w:val="fr-CH"/>
              </w:rPr>
            </w:pPr>
            <w:r w:rsidRPr="001410B5">
              <w:rPr>
                <w:i/>
                <w:iCs/>
                <w:sz w:val="14"/>
                <w:szCs w:val="16"/>
                <w:lang w:val="fr-CH"/>
              </w:rPr>
              <w:t>Accès aux serveurs distants</w:t>
            </w:r>
          </w:p>
          <w:p w14:paraId="03FDE2CD" w14:textId="77777777" w:rsidR="00C31A1B" w:rsidRPr="001410B5" w:rsidRDefault="00C31A1B" w:rsidP="00D378D1">
            <w:pPr>
              <w:rPr>
                <w:i/>
                <w:iCs/>
                <w:sz w:val="14"/>
                <w:szCs w:val="16"/>
                <w:lang w:val="fr-CH"/>
              </w:rPr>
            </w:pPr>
          </w:p>
          <w:p w14:paraId="627660F4" w14:textId="75EEA2FD" w:rsidR="002536A4" w:rsidRPr="001410B5" w:rsidRDefault="002536A4" w:rsidP="00D378D1">
            <w:pPr>
              <w:rPr>
                <w:sz w:val="14"/>
                <w:szCs w:val="16"/>
                <w:u w:val="single"/>
                <w:lang w:val="it-IT"/>
              </w:rPr>
            </w:pPr>
            <w:r w:rsidRPr="001410B5">
              <w:rPr>
                <w:sz w:val="14"/>
                <w:szCs w:val="16"/>
                <w:u w:val="single"/>
                <w:lang w:val="it-IT"/>
              </w:rPr>
              <w:t>Passerelle distante</w:t>
            </w:r>
            <w:r w:rsidR="00430F3F" w:rsidRPr="001410B5">
              <w:rPr>
                <w:sz w:val="14"/>
                <w:szCs w:val="16"/>
                <w:u w:val="single"/>
                <w:lang w:val="it-IT"/>
              </w:rPr>
              <w:t xml:space="preserve"> :</w:t>
            </w:r>
          </w:p>
          <w:p w14:paraId="26B13612" w14:textId="2C4FAB25" w:rsidR="00430F3F" w:rsidRPr="001410B5" w:rsidRDefault="00C31A1B" w:rsidP="00D378D1">
            <w:pPr>
              <w:rPr>
                <w:i/>
                <w:iCs/>
                <w:sz w:val="14"/>
                <w:szCs w:val="16"/>
                <w:lang w:val="it-IT"/>
              </w:rPr>
            </w:pPr>
            <w:r w:rsidRPr="001410B5">
              <w:rPr>
                <w:i/>
                <w:iCs/>
                <w:sz w:val="14"/>
                <w:szCs w:val="16"/>
                <w:lang w:val="it-IT"/>
              </w:rPr>
              <w:t>vpn-labetml.protocloud.ch</w:t>
            </w:r>
          </w:p>
          <w:p w14:paraId="2C0D4345" w14:textId="77777777" w:rsidR="00430F3F" w:rsidRPr="001410B5" w:rsidRDefault="00430F3F" w:rsidP="00D378D1">
            <w:pPr>
              <w:rPr>
                <w:sz w:val="14"/>
                <w:szCs w:val="16"/>
                <w:lang w:val="it-IT"/>
              </w:rPr>
            </w:pPr>
          </w:p>
          <w:p w14:paraId="5ECD2331" w14:textId="77777777" w:rsidR="00430F3F" w:rsidRPr="00454544" w:rsidRDefault="00430F3F" w:rsidP="00D378D1">
            <w:pPr>
              <w:rPr>
                <w:sz w:val="14"/>
                <w:szCs w:val="16"/>
                <w:u w:val="single"/>
                <w:lang w:val="fr-CH"/>
              </w:rPr>
            </w:pPr>
            <w:r w:rsidRPr="00454544">
              <w:rPr>
                <w:sz w:val="14"/>
                <w:szCs w:val="16"/>
                <w:u w:val="single"/>
                <w:lang w:val="fr-CH"/>
              </w:rPr>
              <w:t>Certificat client :</w:t>
            </w:r>
          </w:p>
          <w:p w14:paraId="4DFCE0CA" w14:textId="77777777" w:rsidR="00430F3F" w:rsidRPr="00454544" w:rsidRDefault="00430F3F" w:rsidP="00D378D1">
            <w:pPr>
              <w:rPr>
                <w:i/>
                <w:iCs/>
                <w:sz w:val="14"/>
                <w:szCs w:val="16"/>
                <w:lang w:val="fr-CH"/>
              </w:rPr>
            </w:pPr>
            <w:r w:rsidRPr="00454544">
              <w:rPr>
                <w:i/>
                <w:iCs/>
                <w:sz w:val="14"/>
                <w:szCs w:val="16"/>
                <w:lang w:val="fr-CH"/>
              </w:rPr>
              <w:t>Aucun</w:t>
            </w:r>
          </w:p>
          <w:p w14:paraId="6A7C684D" w14:textId="77777777" w:rsidR="00BF205B" w:rsidRPr="00454544" w:rsidRDefault="00BF205B" w:rsidP="00D378D1">
            <w:pPr>
              <w:rPr>
                <w:i/>
                <w:iCs/>
                <w:sz w:val="14"/>
                <w:szCs w:val="16"/>
                <w:lang w:val="fr-CH"/>
              </w:rPr>
            </w:pPr>
          </w:p>
          <w:p w14:paraId="23B2FCBD" w14:textId="77777777" w:rsidR="00BF205B" w:rsidRPr="00454544" w:rsidRDefault="00BF205B" w:rsidP="00D378D1">
            <w:pPr>
              <w:rPr>
                <w:i/>
                <w:iCs/>
                <w:sz w:val="14"/>
                <w:szCs w:val="16"/>
                <w:lang w:val="fr-CH"/>
              </w:rPr>
            </w:pPr>
          </w:p>
          <w:p w14:paraId="22C8D48D" w14:textId="5A5EFB8D" w:rsidR="00BF205B" w:rsidRPr="00454544" w:rsidRDefault="00BF205B" w:rsidP="00D378D1">
            <w:pPr>
              <w:rPr>
                <w:i/>
                <w:iCs/>
                <w:sz w:val="14"/>
                <w:szCs w:val="16"/>
                <w:lang w:val="fr-CH"/>
              </w:rPr>
            </w:pPr>
            <w:r w:rsidRPr="00454544">
              <w:rPr>
                <w:i/>
                <w:iCs/>
                <w:sz w:val="14"/>
                <w:szCs w:val="16"/>
                <w:lang w:val="fr-CH"/>
              </w:rPr>
              <w:t>Click : Sauvegarder</w:t>
            </w:r>
          </w:p>
        </w:tc>
      </w:tr>
      <w:tr w:rsidR="00AD6F79" w:rsidRPr="00F5167A" w14:paraId="0EE95E55" w14:textId="77777777" w:rsidTr="72557E4F">
        <w:tc>
          <w:tcPr>
            <w:tcW w:w="7083" w:type="dxa"/>
          </w:tcPr>
          <w:p w14:paraId="237AA458" w14:textId="0381CD2B" w:rsidR="00AD6F79" w:rsidRPr="001410B5" w:rsidRDefault="00AD6F79" w:rsidP="00D378D1">
            <w:pPr>
              <w:rPr>
                <w:noProof/>
                <w:sz w:val="14"/>
                <w:szCs w:val="16"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25A8A19F" wp14:editId="337FF4B1">
                  <wp:extent cx="1874693" cy="1498486"/>
                  <wp:effectExtent l="0" t="0" r="0" b="698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74886" cy="149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2FF804A" w14:textId="0DA81606" w:rsidR="00AD6F79" w:rsidRPr="00F5167A" w:rsidRDefault="00F5167A" w:rsidP="00D378D1">
            <w:pPr>
              <w:rPr>
                <w:color w:val="FF0000"/>
                <w:sz w:val="14"/>
                <w:szCs w:val="16"/>
                <w:lang w:val="fr-CH"/>
              </w:rPr>
            </w:pPr>
            <w:r w:rsidRPr="00F5167A">
              <w:rPr>
                <w:color w:val="FF0000"/>
                <w:sz w:val="14"/>
                <w:szCs w:val="16"/>
                <w:lang w:val="fr-CH"/>
              </w:rPr>
              <w:t>Se référer au Excel p</w:t>
            </w:r>
            <w:r>
              <w:rPr>
                <w:color w:val="FF0000"/>
                <w:sz w:val="14"/>
                <w:szCs w:val="16"/>
                <w:lang w:val="fr-CH"/>
              </w:rPr>
              <w:t>wd</w:t>
            </w:r>
          </w:p>
        </w:tc>
      </w:tr>
    </w:tbl>
    <w:p w14:paraId="0B0F2FFF" w14:textId="77777777" w:rsidR="00AB053B" w:rsidRPr="00F5167A" w:rsidRDefault="00AB053B" w:rsidP="00AB053B">
      <w:pPr>
        <w:rPr>
          <w:sz w:val="14"/>
          <w:szCs w:val="18"/>
          <w:lang w:val="fr-CH" w:eastAsia="zh-CN"/>
        </w:rPr>
      </w:pPr>
    </w:p>
    <w:p w14:paraId="60B1110B" w14:textId="77777777" w:rsidR="00CA2D27" w:rsidRPr="001410B5" w:rsidRDefault="00CA2D27" w:rsidP="00CA2D27">
      <w:pPr>
        <w:pStyle w:val="Titre1"/>
        <w:rPr>
          <w:sz w:val="22"/>
          <w:szCs w:val="16"/>
        </w:rPr>
      </w:pPr>
      <w:bookmarkStart w:id="1" w:name="_Toc94708028"/>
      <w:r w:rsidRPr="001410B5">
        <w:rPr>
          <w:sz w:val="22"/>
          <w:szCs w:val="16"/>
        </w:rPr>
        <w:t>De-installation information</w:t>
      </w:r>
      <w:bookmarkEnd w:id="1"/>
    </w:p>
    <w:tbl>
      <w:tblPr>
        <w:tblStyle w:val="Grilledutableau"/>
        <w:tblW w:w="9918" w:type="dxa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7083"/>
        <w:gridCol w:w="2835"/>
      </w:tblGrid>
      <w:tr w:rsidR="00CA2D27" w14:paraId="67932B1A" w14:textId="77777777" w:rsidTr="00686F86">
        <w:tc>
          <w:tcPr>
            <w:tcW w:w="7083" w:type="dxa"/>
            <w:shd w:val="clear" w:color="auto" w:fill="C5E0B3" w:themeFill="accent6" w:themeFillTint="66"/>
          </w:tcPr>
          <w:p w14:paraId="03E7B0CF" w14:textId="77777777" w:rsidR="00CA2D27" w:rsidRPr="0047592A" w:rsidRDefault="00CA2D27" w:rsidP="00686F86">
            <w:pPr>
              <w:pStyle w:val="TableHeader"/>
            </w:pPr>
            <w:r>
              <w:t>De-</w:t>
            </w:r>
            <w:r w:rsidRPr="0047592A">
              <w:t xml:space="preserve">Install </w:t>
            </w:r>
            <w:r>
              <w:t>Information</w:t>
            </w:r>
          </w:p>
        </w:tc>
        <w:tc>
          <w:tcPr>
            <w:tcW w:w="2835" w:type="dxa"/>
            <w:shd w:val="clear" w:color="auto" w:fill="C5E0B3" w:themeFill="accent6" w:themeFillTint="66"/>
          </w:tcPr>
          <w:p w14:paraId="6A76B88F" w14:textId="77777777" w:rsidR="00CA2D27" w:rsidRPr="0047592A" w:rsidRDefault="00CA2D27" w:rsidP="00686F86">
            <w:pPr>
              <w:pStyle w:val="TableHeader"/>
            </w:pPr>
            <w:r w:rsidRPr="0047592A">
              <w:t>Actions/remarks</w:t>
            </w:r>
          </w:p>
        </w:tc>
      </w:tr>
      <w:tr w:rsidR="00CA2D27" w14:paraId="6A63F929" w14:textId="77777777" w:rsidTr="00686F86">
        <w:tc>
          <w:tcPr>
            <w:tcW w:w="7083" w:type="dxa"/>
          </w:tcPr>
          <w:p w14:paraId="13E96688" w14:textId="77777777" w:rsidR="00CA2D27" w:rsidRDefault="00CA2D27" w:rsidP="00686F86"/>
        </w:tc>
        <w:tc>
          <w:tcPr>
            <w:tcW w:w="2835" w:type="dxa"/>
          </w:tcPr>
          <w:p w14:paraId="7C0F19F6" w14:textId="77777777" w:rsidR="00CA2D27" w:rsidRDefault="00CA2D27" w:rsidP="00686F86"/>
        </w:tc>
      </w:tr>
    </w:tbl>
    <w:p w14:paraId="185A9168" w14:textId="77777777" w:rsidR="000A2630" w:rsidRDefault="000A2630" w:rsidP="00853E5B"/>
    <w:p w14:paraId="658911C1" w14:textId="77777777" w:rsidR="0039673D" w:rsidRDefault="0039673D" w:rsidP="00853E5B"/>
    <w:p w14:paraId="567B042F" w14:textId="77777777" w:rsidR="0099309F" w:rsidRDefault="00931FBD" w:rsidP="006821FC">
      <w:pPr>
        <w:pStyle w:val="Titre1"/>
        <w:shd w:val="clear" w:color="auto" w:fill="C5E0B3" w:themeFill="accent6" w:themeFillTint="66"/>
      </w:pPr>
      <w:bookmarkStart w:id="2" w:name="_Toc94708029"/>
      <w:r>
        <w:t xml:space="preserve">Shortcuts / </w:t>
      </w:r>
      <w:r w:rsidR="004870FD">
        <w:t xml:space="preserve">Citrix </w:t>
      </w:r>
      <w:r>
        <w:t>Publishing information</w:t>
      </w:r>
      <w:bookmarkEnd w:id="2"/>
    </w:p>
    <w:p w14:paraId="485C6E91" w14:textId="2704820F" w:rsidR="00725D5A" w:rsidRDefault="00000000" w:rsidP="006821FC">
      <w:pPr>
        <w:shd w:val="clear" w:color="auto" w:fill="C5E0B3" w:themeFill="accent6" w:themeFillTint="66"/>
        <w:rPr>
          <w:sz w:val="14"/>
          <w:szCs w:val="14"/>
        </w:rPr>
      </w:pPr>
      <w:sdt>
        <w:sdtPr>
          <w:id w:val="-124965433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725D5A">
            <w:rPr>
              <w:rFonts w:ascii="MS Gothic" w:eastAsia="MS Gothic" w:hAnsi="MS Gothic" w:hint="eastAsia"/>
            </w:rPr>
            <w:t>☐</w:t>
          </w:r>
        </w:sdtContent>
      </w:sdt>
      <w:r w:rsidR="00725D5A">
        <w:t xml:space="preserve"> </w:t>
      </w:r>
      <w:r w:rsidR="00725D5A" w:rsidRPr="00725D5A">
        <w:rPr>
          <w:sz w:val="14"/>
          <w:szCs w:val="14"/>
        </w:rPr>
        <w:t>No shortcut available</w:t>
      </w:r>
      <w:r w:rsidR="00725D5A">
        <w:tab/>
      </w:r>
      <w:r w:rsidR="00725D5A">
        <w:tab/>
      </w:r>
      <w:sdt>
        <w:sdtPr>
          <w:id w:val="-1284570307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B931A3">
            <w:rPr>
              <w:rFonts w:ascii="MS Gothic" w:eastAsia="MS Gothic" w:hAnsi="MS Gothic" w:hint="eastAsia"/>
            </w:rPr>
            <w:t>☒</w:t>
          </w:r>
        </w:sdtContent>
      </w:sdt>
      <w:r w:rsidR="00725D5A">
        <w:t xml:space="preserve"> </w:t>
      </w:r>
      <w:r w:rsidR="00725D5A" w:rsidRPr="00725D5A">
        <w:rPr>
          <w:sz w:val="14"/>
          <w:szCs w:val="14"/>
        </w:rPr>
        <w:t>Leave</w:t>
      </w:r>
      <w:r w:rsidR="00725D5A">
        <w:rPr>
          <w:sz w:val="14"/>
          <w:szCs w:val="14"/>
        </w:rPr>
        <w:t xml:space="preserve"> </w:t>
      </w:r>
      <w:r w:rsidR="006821FC">
        <w:rPr>
          <w:sz w:val="14"/>
          <w:szCs w:val="14"/>
        </w:rPr>
        <w:t xml:space="preserve">remaining </w:t>
      </w:r>
      <w:r w:rsidR="00725D5A">
        <w:rPr>
          <w:sz w:val="14"/>
          <w:szCs w:val="14"/>
        </w:rPr>
        <w:t>installed shortcuts</w:t>
      </w:r>
      <w:r w:rsidR="00725D5A" w:rsidRPr="00725D5A">
        <w:rPr>
          <w:sz w:val="14"/>
          <w:szCs w:val="14"/>
        </w:rPr>
        <w:t xml:space="preserve"> as default</w:t>
      </w:r>
      <w:r w:rsidR="00150882">
        <w:tab/>
      </w:r>
      <w:r w:rsidR="00150882">
        <w:tab/>
      </w:r>
      <w:sdt>
        <w:sdtPr>
          <w:id w:val="-6511298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150882">
            <w:rPr>
              <w:rFonts w:ascii="MS Gothic" w:eastAsia="MS Gothic" w:hAnsi="MS Gothic" w:hint="eastAsia"/>
            </w:rPr>
            <w:t>☐</w:t>
          </w:r>
        </w:sdtContent>
      </w:sdt>
      <w:r w:rsidR="00150882">
        <w:t xml:space="preserve"> </w:t>
      </w:r>
      <w:r w:rsidR="00150882">
        <w:rPr>
          <w:sz w:val="14"/>
          <w:szCs w:val="14"/>
        </w:rPr>
        <w:t>Remove Desktop shortcuts from package</w:t>
      </w:r>
    </w:p>
    <w:p w14:paraId="1D0A954F" w14:textId="77777777" w:rsidR="008D6636" w:rsidRDefault="008D6636" w:rsidP="00725D5A">
      <w:pPr>
        <w:rPr>
          <w:sz w:val="14"/>
          <w:szCs w:val="14"/>
        </w:rPr>
      </w:pPr>
      <w:r w:rsidRPr="005715D9">
        <w:rPr>
          <w:b/>
          <w:sz w:val="14"/>
          <w:szCs w:val="14"/>
          <w:u w:val="single"/>
        </w:rPr>
        <w:t>Remark:</w:t>
      </w:r>
      <w:r>
        <w:rPr>
          <w:sz w:val="14"/>
          <w:szCs w:val="14"/>
        </w:rPr>
        <w:t xml:space="preserve"> </w:t>
      </w:r>
      <w:r w:rsidRPr="008D6636">
        <w:rPr>
          <w:sz w:val="14"/>
          <w:szCs w:val="14"/>
        </w:rPr>
        <w:t>Please create one chapter/table per shortcut</w:t>
      </w:r>
    </w:p>
    <w:p w14:paraId="3A0EA901" w14:textId="493BD47E" w:rsidR="00A76B7C" w:rsidRPr="006F3CCE" w:rsidRDefault="00A76B7C" w:rsidP="006821FC">
      <w:pPr>
        <w:pStyle w:val="Titre2"/>
        <w:shd w:val="clear" w:color="auto" w:fill="C5E0B3" w:themeFill="accent6" w:themeFillTint="66"/>
        <w:rPr>
          <w:color w:val="ED7D31" w:themeColor="accent2"/>
        </w:rPr>
      </w:pPr>
      <w:bookmarkStart w:id="3" w:name="_Toc94708030"/>
      <w:r>
        <w:t>Shortcut name:</w:t>
      </w:r>
      <w:r w:rsidRPr="006F3CCE">
        <w:rPr>
          <w:color w:val="ED7D31" w:themeColor="accent2"/>
        </w:rPr>
        <w:t xml:space="preserve"> </w:t>
      </w:r>
      <w:sdt>
        <w:sdtPr>
          <w:rPr>
            <w:color w:val="ED7D31" w:themeColor="accent2"/>
          </w:rPr>
          <w:alias w:val="Shortcut name"/>
          <w:tag w:val="Shortcut name"/>
          <w:id w:val="-305001056"/>
          <w:placeholder>
            <w:docPart w:val="33145F7BF09040769C761499C7C94285"/>
          </w:placeholder>
          <w:text/>
        </w:sdtPr>
        <w:sdtContent>
          <w:r w:rsidR="002938B5">
            <w:rPr>
              <w:color w:val="ED7D31" w:themeColor="accent2"/>
            </w:rPr>
            <w:t>FortiClient VPN</w:t>
          </w:r>
        </w:sdtContent>
      </w:sdt>
      <w:bookmarkEnd w:id="3"/>
    </w:p>
    <w:tbl>
      <w:tblPr>
        <w:tblStyle w:val="Grilledutableau"/>
        <w:tblW w:w="9918" w:type="dxa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7083"/>
        <w:gridCol w:w="2835"/>
      </w:tblGrid>
      <w:tr w:rsidR="0099309F" w14:paraId="40A3A599" w14:textId="77777777" w:rsidTr="006821FC">
        <w:tc>
          <w:tcPr>
            <w:tcW w:w="7083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5F7652C5" w14:textId="77777777" w:rsidR="0099309F" w:rsidRPr="00AF4E4B" w:rsidRDefault="0099309F" w:rsidP="002F7E6E">
            <w:pPr>
              <w:pStyle w:val="TableHeader"/>
            </w:pPr>
            <w:r w:rsidRPr="002F7E6E">
              <w:t>Shortcut location</w:t>
            </w:r>
          </w:p>
        </w:tc>
        <w:tc>
          <w:tcPr>
            <w:tcW w:w="2835" w:type="dxa"/>
            <w:shd w:val="clear" w:color="auto" w:fill="C5E0B3" w:themeFill="accent6" w:themeFillTint="66"/>
          </w:tcPr>
          <w:p w14:paraId="59522D60" w14:textId="77777777" w:rsidR="0099309F" w:rsidRPr="0047592A" w:rsidRDefault="0099309F" w:rsidP="001C638E">
            <w:pPr>
              <w:rPr>
                <w:b/>
              </w:rPr>
            </w:pPr>
            <w:r w:rsidRPr="0047592A">
              <w:rPr>
                <w:b/>
              </w:rPr>
              <w:t>Actions/remarks</w:t>
            </w:r>
          </w:p>
        </w:tc>
      </w:tr>
      <w:tr w:rsidR="0099309F" w14:paraId="1B5D8B2A" w14:textId="77777777" w:rsidTr="00B72CFC">
        <w:tc>
          <w:tcPr>
            <w:tcW w:w="7083" w:type="dxa"/>
          </w:tcPr>
          <w:p w14:paraId="78B738FA" w14:textId="77777777" w:rsidR="0099309F" w:rsidRPr="00454544" w:rsidRDefault="0099309F" w:rsidP="001C638E">
            <w:pPr>
              <w:rPr>
                <w:lang w:val="fr-CH"/>
              </w:rPr>
            </w:pPr>
            <w:r w:rsidRPr="00454544">
              <w:rPr>
                <w:lang w:val="fr-CH"/>
              </w:rPr>
              <w:t>Start</w:t>
            </w:r>
            <w:r w:rsidR="00F12526" w:rsidRPr="00454544">
              <w:rPr>
                <w:lang w:val="fr-CH"/>
              </w:rPr>
              <w:t xml:space="preserve"> </w:t>
            </w:r>
            <w:r w:rsidR="004870FD" w:rsidRPr="00454544">
              <w:rPr>
                <w:lang w:val="fr-CH"/>
              </w:rPr>
              <w:t>M</w:t>
            </w:r>
            <w:r w:rsidRPr="00454544">
              <w:rPr>
                <w:lang w:val="fr-CH"/>
              </w:rPr>
              <w:t xml:space="preserve">enu </w:t>
            </w:r>
            <w:r w:rsidRPr="00454544">
              <w:rPr>
                <w:rFonts w:ascii="Wingdings" w:eastAsia="Wingdings" w:hAnsi="Wingdings" w:cs="Wingdings"/>
                <w:lang w:val="fr-CH"/>
              </w:rPr>
              <w:t>à</w:t>
            </w:r>
            <w:r w:rsidRPr="00454544">
              <w:rPr>
                <w:lang w:val="fr-CH"/>
              </w:rPr>
              <w:t xml:space="preserve"> Programs </w:t>
            </w:r>
            <w:r w:rsidRPr="00454544">
              <w:rPr>
                <w:rFonts w:ascii="Wingdings" w:eastAsia="Wingdings" w:hAnsi="Wingdings" w:cs="Wingdings"/>
                <w:lang w:val="fr-CH"/>
              </w:rPr>
              <w:t>à</w:t>
            </w:r>
            <w:r w:rsidRPr="00454544">
              <w:rPr>
                <w:lang w:val="fr-CH"/>
              </w:rPr>
              <w:t xml:space="preserve"> </w:t>
            </w:r>
          </w:p>
          <w:p w14:paraId="6114C3BC" w14:textId="676BA01D" w:rsidR="00A45B33" w:rsidRPr="00454544" w:rsidRDefault="00A45B33" w:rsidP="001C638E">
            <w:pPr>
              <w:rPr>
                <w:lang w:val="fr-CH"/>
              </w:rPr>
            </w:pPr>
            <w:r w:rsidRPr="00454544">
              <w:rPr>
                <w:lang w:val="fr-CH"/>
              </w:rPr>
              <w:t xml:space="preserve">Desktop </w:t>
            </w:r>
          </w:p>
        </w:tc>
        <w:tc>
          <w:tcPr>
            <w:tcW w:w="2835" w:type="dxa"/>
          </w:tcPr>
          <w:p w14:paraId="74A5E560" w14:textId="53DE088C" w:rsidR="0099309F" w:rsidRDefault="00650DFA" w:rsidP="001C638E">
            <w:r>
              <w:t>For All users</w:t>
            </w:r>
          </w:p>
        </w:tc>
      </w:tr>
      <w:tr w:rsidR="0099309F" w:rsidRPr="0047592A" w14:paraId="6EB37802" w14:textId="77777777" w:rsidTr="006821FC">
        <w:tc>
          <w:tcPr>
            <w:tcW w:w="7083" w:type="dxa"/>
            <w:shd w:val="clear" w:color="auto" w:fill="C5E0B3" w:themeFill="accent6" w:themeFillTint="66"/>
          </w:tcPr>
          <w:p w14:paraId="6EB08453" w14:textId="77777777" w:rsidR="0099309F" w:rsidRPr="00AF4E4B" w:rsidRDefault="0099309F" w:rsidP="00FE3D93">
            <w:pPr>
              <w:pStyle w:val="TableHeader"/>
            </w:pPr>
            <w:r>
              <w:t>Program location</w:t>
            </w:r>
          </w:p>
        </w:tc>
        <w:tc>
          <w:tcPr>
            <w:tcW w:w="2835" w:type="dxa"/>
            <w:shd w:val="clear" w:color="auto" w:fill="C5E0B3" w:themeFill="accent6" w:themeFillTint="66"/>
          </w:tcPr>
          <w:p w14:paraId="04D15B98" w14:textId="77777777" w:rsidR="0099309F" w:rsidRPr="0047592A" w:rsidRDefault="0099309F" w:rsidP="00FE3D93">
            <w:pPr>
              <w:pStyle w:val="TableHeader"/>
            </w:pPr>
          </w:p>
        </w:tc>
      </w:tr>
      <w:tr w:rsidR="0099309F" w:rsidRPr="00C83129" w14:paraId="0EA3CC0B" w14:textId="77777777" w:rsidTr="00B72CFC">
        <w:tc>
          <w:tcPr>
            <w:tcW w:w="7083" w:type="dxa"/>
          </w:tcPr>
          <w:p w14:paraId="760FE1DB" w14:textId="59EBD379" w:rsidR="0099309F" w:rsidRPr="00E765FF" w:rsidRDefault="00E765FF" w:rsidP="001C638E">
            <w:pPr>
              <w:rPr>
                <w:lang w:val="fr-CH"/>
              </w:rPr>
            </w:pPr>
            <w:r w:rsidRPr="00E765FF">
              <w:rPr>
                <w:lang w:val="fr-CH"/>
              </w:rPr>
              <w:t>"C:\Program Files\Fortinet\FortiClient\FortiClient.exe"</w:t>
            </w:r>
          </w:p>
        </w:tc>
        <w:tc>
          <w:tcPr>
            <w:tcW w:w="2835" w:type="dxa"/>
          </w:tcPr>
          <w:p w14:paraId="5A587595" w14:textId="77777777" w:rsidR="0099309F" w:rsidRPr="003A4E13" w:rsidRDefault="00362858" w:rsidP="001C638E">
            <w:r>
              <w:t>Path to the executable file</w:t>
            </w:r>
          </w:p>
        </w:tc>
      </w:tr>
      <w:tr w:rsidR="00362858" w:rsidRPr="00C83129" w14:paraId="5622F51E" w14:textId="77777777" w:rsidTr="00B72CFC">
        <w:tc>
          <w:tcPr>
            <w:tcW w:w="7083" w:type="dxa"/>
          </w:tcPr>
          <w:p w14:paraId="3CD77F96" w14:textId="138EEA34" w:rsidR="00362858" w:rsidRDefault="00171E1C" w:rsidP="001C638E">
            <w:r>
              <w:t>N/A</w:t>
            </w:r>
          </w:p>
        </w:tc>
        <w:tc>
          <w:tcPr>
            <w:tcW w:w="2835" w:type="dxa"/>
          </w:tcPr>
          <w:p w14:paraId="3246832C" w14:textId="77777777" w:rsidR="00362858" w:rsidRDefault="00362858" w:rsidP="001C638E">
            <w:r>
              <w:t>Arguments</w:t>
            </w:r>
          </w:p>
        </w:tc>
      </w:tr>
      <w:tr w:rsidR="00F12526" w:rsidRPr="00C83129" w14:paraId="2A43DA65" w14:textId="77777777" w:rsidTr="00B72CFC">
        <w:tc>
          <w:tcPr>
            <w:tcW w:w="7083" w:type="dxa"/>
          </w:tcPr>
          <w:p w14:paraId="16225A57" w14:textId="25D75BF5" w:rsidR="00F12526" w:rsidRPr="00E765FF" w:rsidRDefault="00E765FF" w:rsidP="00F12526">
            <w:pPr>
              <w:rPr>
                <w:lang w:val="fr-CH"/>
              </w:rPr>
            </w:pPr>
            <w:r w:rsidRPr="00E765FF">
              <w:rPr>
                <w:lang w:val="fr-CH"/>
              </w:rPr>
              <w:t>"C:\Program Files\Fortinet\FortiClient\"</w:t>
            </w:r>
          </w:p>
        </w:tc>
        <w:tc>
          <w:tcPr>
            <w:tcW w:w="2835" w:type="dxa"/>
          </w:tcPr>
          <w:p w14:paraId="3EF0784C" w14:textId="77777777" w:rsidR="00F12526" w:rsidRDefault="00F12526" w:rsidP="00F12526">
            <w:r>
              <w:t>Working directory</w:t>
            </w:r>
          </w:p>
        </w:tc>
      </w:tr>
      <w:tr w:rsidR="00F12526" w14:paraId="53B7EC3A" w14:textId="77777777" w:rsidTr="00B72CFC">
        <w:tc>
          <w:tcPr>
            <w:tcW w:w="7083" w:type="dxa"/>
          </w:tcPr>
          <w:p w14:paraId="081E25EB" w14:textId="267A8787" w:rsidR="00F12526" w:rsidRPr="003A4E13" w:rsidRDefault="006C15EE" w:rsidP="00F12526">
            <w:r w:rsidRPr="006C15EE">
              <w:t>%SystemRoot%\Installer\{2C4B3A44-AE16-4D4A-87F7-32016C4AEB18}\Icon_FCTLogo</w:t>
            </w:r>
          </w:p>
        </w:tc>
        <w:tc>
          <w:tcPr>
            <w:tcW w:w="2835" w:type="dxa"/>
          </w:tcPr>
          <w:p w14:paraId="07A157F4" w14:textId="77777777" w:rsidR="00F12526" w:rsidRDefault="00F12526" w:rsidP="00F12526">
            <w:r>
              <w:t>Icon</w:t>
            </w:r>
          </w:p>
        </w:tc>
      </w:tr>
      <w:tr w:rsidR="00F12526" w:rsidRPr="0047592A" w14:paraId="2DF8DAAC" w14:textId="77777777" w:rsidTr="006821FC">
        <w:tc>
          <w:tcPr>
            <w:tcW w:w="7083" w:type="dxa"/>
            <w:shd w:val="clear" w:color="auto" w:fill="BDD6EE" w:themeFill="accent1" w:themeFillTint="66"/>
          </w:tcPr>
          <w:p w14:paraId="51EE5CF0" w14:textId="77777777" w:rsidR="00F12526" w:rsidRPr="00AF4E4B" w:rsidRDefault="00F12526" w:rsidP="00FE3D93">
            <w:pPr>
              <w:pStyle w:val="TableHeader"/>
            </w:pPr>
            <w:r w:rsidRPr="00F12526">
              <w:t>Program location</w:t>
            </w:r>
            <w:r>
              <w:t xml:space="preserve"> </w:t>
            </w:r>
            <w:r w:rsidRPr="00F12526">
              <w:rPr>
                <w:u w:val="single"/>
              </w:rPr>
              <w:t>App-V</w:t>
            </w:r>
          </w:p>
        </w:tc>
        <w:tc>
          <w:tcPr>
            <w:tcW w:w="2835" w:type="dxa"/>
            <w:shd w:val="clear" w:color="auto" w:fill="BDD6EE" w:themeFill="accent1" w:themeFillTint="66"/>
          </w:tcPr>
          <w:p w14:paraId="4070444B" w14:textId="77777777" w:rsidR="00F12526" w:rsidRPr="0047592A" w:rsidRDefault="00F12526" w:rsidP="00FE3D93">
            <w:pPr>
              <w:pStyle w:val="TableHeader"/>
            </w:pPr>
          </w:p>
        </w:tc>
      </w:tr>
      <w:tr w:rsidR="00F12526" w:rsidRPr="0047592A" w14:paraId="33D58D35" w14:textId="77777777" w:rsidTr="001C638E">
        <w:tc>
          <w:tcPr>
            <w:tcW w:w="7083" w:type="dxa"/>
          </w:tcPr>
          <w:p w14:paraId="3EE9C1C4" w14:textId="77777777" w:rsidR="00F12526" w:rsidRPr="003A4E13" w:rsidRDefault="00F12526" w:rsidP="00F12526"/>
        </w:tc>
        <w:tc>
          <w:tcPr>
            <w:tcW w:w="2835" w:type="dxa"/>
          </w:tcPr>
          <w:p w14:paraId="28BB4868" w14:textId="77777777" w:rsidR="00F12526" w:rsidRDefault="00362858" w:rsidP="00F12526">
            <w:r>
              <w:t>Path to the executable file</w:t>
            </w:r>
          </w:p>
        </w:tc>
      </w:tr>
      <w:tr w:rsidR="00362858" w:rsidRPr="0047592A" w14:paraId="596ADD85" w14:textId="77777777" w:rsidTr="001C638E">
        <w:tc>
          <w:tcPr>
            <w:tcW w:w="7083" w:type="dxa"/>
          </w:tcPr>
          <w:p w14:paraId="2296F269" w14:textId="77777777" w:rsidR="00362858" w:rsidRPr="003A4E13" w:rsidRDefault="00362858" w:rsidP="00F12526"/>
        </w:tc>
        <w:tc>
          <w:tcPr>
            <w:tcW w:w="2835" w:type="dxa"/>
          </w:tcPr>
          <w:p w14:paraId="13DE7CEA" w14:textId="77777777" w:rsidR="00362858" w:rsidRDefault="00362858" w:rsidP="00F12526">
            <w:r>
              <w:t>Arguments</w:t>
            </w:r>
          </w:p>
        </w:tc>
      </w:tr>
      <w:tr w:rsidR="00F12526" w:rsidRPr="0047592A" w14:paraId="6C36B160" w14:textId="77777777" w:rsidTr="001C638E">
        <w:tc>
          <w:tcPr>
            <w:tcW w:w="7083" w:type="dxa"/>
          </w:tcPr>
          <w:p w14:paraId="73C12037" w14:textId="77777777" w:rsidR="00F12526" w:rsidRPr="003A4E13" w:rsidRDefault="00F12526" w:rsidP="00F12526"/>
        </w:tc>
        <w:tc>
          <w:tcPr>
            <w:tcW w:w="2835" w:type="dxa"/>
          </w:tcPr>
          <w:p w14:paraId="52FDC335" w14:textId="77777777" w:rsidR="00F12526" w:rsidRDefault="00F12526" w:rsidP="00F12526">
            <w:r w:rsidRPr="00F12526">
              <w:t>Working directory</w:t>
            </w:r>
          </w:p>
        </w:tc>
      </w:tr>
      <w:tr w:rsidR="00F12526" w:rsidRPr="0047592A" w14:paraId="7C7ECF2C" w14:textId="77777777" w:rsidTr="001C638E">
        <w:tc>
          <w:tcPr>
            <w:tcW w:w="7083" w:type="dxa"/>
          </w:tcPr>
          <w:p w14:paraId="093FAA03" w14:textId="77777777" w:rsidR="00F12526" w:rsidRPr="003A4E13" w:rsidRDefault="00F12526" w:rsidP="00F12526"/>
        </w:tc>
        <w:tc>
          <w:tcPr>
            <w:tcW w:w="2835" w:type="dxa"/>
          </w:tcPr>
          <w:p w14:paraId="6A69EB8F" w14:textId="77777777" w:rsidR="00F12526" w:rsidRDefault="00F12526" w:rsidP="00F12526">
            <w:r>
              <w:t>Icon</w:t>
            </w:r>
          </w:p>
        </w:tc>
      </w:tr>
      <w:tr w:rsidR="00F12526" w:rsidRPr="0047592A" w14:paraId="19220AB6" w14:textId="77777777" w:rsidTr="00B72CFC">
        <w:tc>
          <w:tcPr>
            <w:tcW w:w="7083" w:type="dxa"/>
            <w:shd w:val="clear" w:color="auto" w:fill="F2F2F2" w:themeFill="background1" w:themeFillShade="F2"/>
          </w:tcPr>
          <w:p w14:paraId="27DEBF5A" w14:textId="77777777" w:rsidR="00F12526" w:rsidRDefault="00F12526" w:rsidP="00FE3D93">
            <w:pPr>
              <w:pStyle w:val="TableHeader"/>
            </w:pPr>
            <w:r>
              <w:t xml:space="preserve">AD User groups </w:t>
            </w:r>
            <w:r w:rsidR="00FE3D93" w:rsidRPr="00FE3D93">
              <w:rPr>
                <w:b w:val="0"/>
                <w:sz w:val="14"/>
                <w:szCs w:val="14"/>
              </w:rPr>
              <w:t>(</w:t>
            </w:r>
            <w:r w:rsidR="004870FD">
              <w:rPr>
                <w:b w:val="0"/>
                <w:sz w:val="14"/>
                <w:szCs w:val="14"/>
              </w:rPr>
              <w:t xml:space="preserve">Citrix </w:t>
            </w:r>
            <w:r w:rsidR="00FE3D93" w:rsidRPr="00FE3D93">
              <w:rPr>
                <w:b w:val="0"/>
                <w:sz w:val="14"/>
                <w:szCs w:val="14"/>
              </w:rPr>
              <w:t>publishing only)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275F969F" w14:textId="77777777" w:rsidR="00F12526" w:rsidRPr="0047592A" w:rsidRDefault="00F12526" w:rsidP="00FE3D93">
            <w:pPr>
              <w:pStyle w:val="TableHeader"/>
            </w:pPr>
          </w:p>
        </w:tc>
      </w:tr>
      <w:tr w:rsidR="00F12526" w14:paraId="05F8DC99" w14:textId="77777777" w:rsidTr="00B72CFC">
        <w:tc>
          <w:tcPr>
            <w:tcW w:w="7083" w:type="dxa"/>
          </w:tcPr>
          <w:p w14:paraId="4A019D64" w14:textId="77777777" w:rsidR="00F12526" w:rsidRPr="003A4E13" w:rsidRDefault="00F12526" w:rsidP="00F12526"/>
        </w:tc>
        <w:tc>
          <w:tcPr>
            <w:tcW w:w="2835" w:type="dxa"/>
          </w:tcPr>
          <w:p w14:paraId="3AFFE4CA" w14:textId="77777777" w:rsidR="00F12526" w:rsidRDefault="00F12526" w:rsidP="00F12526"/>
        </w:tc>
      </w:tr>
      <w:tr w:rsidR="00F12526" w:rsidRPr="0047592A" w14:paraId="3202E67B" w14:textId="77777777" w:rsidTr="00B72CFC">
        <w:tc>
          <w:tcPr>
            <w:tcW w:w="7083" w:type="dxa"/>
            <w:shd w:val="clear" w:color="auto" w:fill="F2F2F2" w:themeFill="background1" w:themeFillShade="F2"/>
          </w:tcPr>
          <w:p w14:paraId="37338A70" w14:textId="77777777" w:rsidR="00F12526" w:rsidRPr="00AF4E4B" w:rsidRDefault="00725D5A" w:rsidP="00FE3D93">
            <w:pPr>
              <w:pStyle w:val="TableHeader"/>
            </w:pPr>
            <w:r w:rsidRPr="00725D5A">
              <w:t xml:space="preserve">Neighborhood </w:t>
            </w:r>
            <w:r w:rsidR="00F12526">
              <w:t xml:space="preserve">folder </w:t>
            </w:r>
            <w:r w:rsidR="00F12526" w:rsidRPr="00FE3D93">
              <w:rPr>
                <w:b w:val="0"/>
                <w:sz w:val="14"/>
                <w:szCs w:val="14"/>
              </w:rPr>
              <w:t>(</w:t>
            </w:r>
            <w:r w:rsidR="004870FD">
              <w:rPr>
                <w:b w:val="0"/>
                <w:sz w:val="14"/>
                <w:szCs w:val="14"/>
              </w:rPr>
              <w:t xml:space="preserve">Citrix </w:t>
            </w:r>
            <w:r w:rsidR="00F12526" w:rsidRPr="00FE3D93">
              <w:rPr>
                <w:b w:val="0"/>
                <w:sz w:val="14"/>
                <w:szCs w:val="14"/>
              </w:rPr>
              <w:t>publishing only)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4F52AEA6" w14:textId="77777777" w:rsidR="00F12526" w:rsidRPr="0047592A" w:rsidRDefault="00F12526" w:rsidP="00FE3D93">
            <w:pPr>
              <w:pStyle w:val="TableHeader"/>
            </w:pPr>
          </w:p>
        </w:tc>
      </w:tr>
      <w:tr w:rsidR="00F12526" w14:paraId="1CE36A2B" w14:textId="77777777" w:rsidTr="00B72CFC">
        <w:tc>
          <w:tcPr>
            <w:tcW w:w="7083" w:type="dxa"/>
          </w:tcPr>
          <w:p w14:paraId="3450BDCC" w14:textId="77777777" w:rsidR="00F12526" w:rsidRPr="003A4E13" w:rsidRDefault="00F12526" w:rsidP="00F12526"/>
        </w:tc>
        <w:tc>
          <w:tcPr>
            <w:tcW w:w="2835" w:type="dxa"/>
          </w:tcPr>
          <w:p w14:paraId="188E0F08" w14:textId="77777777" w:rsidR="00F12526" w:rsidRDefault="00F12526" w:rsidP="00F12526"/>
        </w:tc>
      </w:tr>
      <w:tr w:rsidR="00F12526" w14:paraId="2AFEB7EF" w14:textId="77777777" w:rsidTr="00B72CFC">
        <w:tc>
          <w:tcPr>
            <w:tcW w:w="7083" w:type="dxa"/>
            <w:shd w:val="clear" w:color="auto" w:fill="F2F2F2" w:themeFill="background1" w:themeFillShade="F2"/>
          </w:tcPr>
          <w:p w14:paraId="5B6CB94E" w14:textId="77777777" w:rsidR="00F12526" w:rsidRPr="00AF4E4B" w:rsidRDefault="00F12526" w:rsidP="00FE3D93">
            <w:pPr>
              <w:pStyle w:val="TableHeader"/>
            </w:pPr>
            <w:r>
              <w:t xml:space="preserve">Additional information </w:t>
            </w:r>
            <w:r w:rsidR="00FE3D93" w:rsidRPr="00FE3D93">
              <w:rPr>
                <w:b w:val="0"/>
                <w:sz w:val="14"/>
                <w:szCs w:val="14"/>
              </w:rPr>
              <w:t>(</w:t>
            </w:r>
            <w:r w:rsidR="004870FD">
              <w:rPr>
                <w:b w:val="0"/>
                <w:sz w:val="14"/>
                <w:szCs w:val="14"/>
              </w:rPr>
              <w:t xml:space="preserve">Citrix </w:t>
            </w:r>
            <w:r w:rsidR="00FE3D93" w:rsidRPr="00FE3D93">
              <w:rPr>
                <w:b w:val="0"/>
                <w:sz w:val="14"/>
                <w:szCs w:val="14"/>
              </w:rPr>
              <w:t>publishing only)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750DBC53" w14:textId="77777777" w:rsidR="00F12526" w:rsidRPr="0047592A" w:rsidRDefault="00F12526" w:rsidP="00FE3D93">
            <w:pPr>
              <w:pStyle w:val="TableHeader"/>
            </w:pPr>
          </w:p>
        </w:tc>
      </w:tr>
      <w:tr w:rsidR="00F12526" w14:paraId="70B88569" w14:textId="77777777" w:rsidTr="00B72CFC">
        <w:tc>
          <w:tcPr>
            <w:tcW w:w="7083" w:type="dxa"/>
          </w:tcPr>
          <w:p w14:paraId="08E3285D" w14:textId="77777777" w:rsidR="00F12526" w:rsidRPr="003A4E13" w:rsidRDefault="00F12526" w:rsidP="00F12526"/>
        </w:tc>
        <w:tc>
          <w:tcPr>
            <w:tcW w:w="2835" w:type="dxa"/>
          </w:tcPr>
          <w:p w14:paraId="0D9037C7" w14:textId="77777777" w:rsidR="00F12526" w:rsidRDefault="00F12526" w:rsidP="00F12526"/>
        </w:tc>
      </w:tr>
    </w:tbl>
    <w:p w14:paraId="71E30F38" w14:textId="77777777" w:rsidR="0099309F" w:rsidRDefault="0099309F" w:rsidP="00853E5B"/>
    <w:p w14:paraId="2ECBBDC6" w14:textId="77777777" w:rsidR="00C466B5" w:rsidRDefault="00AF4E4B" w:rsidP="00FE3D93">
      <w:pPr>
        <w:pStyle w:val="Titre1"/>
      </w:pPr>
      <w:bookmarkStart w:id="4" w:name="_Toc94708031"/>
      <w:r>
        <w:t>Packaging information</w:t>
      </w:r>
      <w:bookmarkEnd w:id="4"/>
    </w:p>
    <w:tbl>
      <w:tblPr>
        <w:tblStyle w:val="Grilledutableau"/>
        <w:tblW w:w="9918" w:type="dxa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7083"/>
        <w:gridCol w:w="2835"/>
      </w:tblGrid>
      <w:tr w:rsidR="00AF4E4B" w14:paraId="38AC7579" w14:textId="77777777" w:rsidTr="006821FC">
        <w:tc>
          <w:tcPr>
            <w:tcW w:w="7083" w:type="dxa"/>
            <w:shd w:val="clear" w:color="auto" w:fill="BDD6EE" w:themeFill="accent1" w:themeFillTint="66"/>
          </w:tcPr>
          <w:p w14:paraId="593C1418" w14:textId="77777777" w:rsidR="00AF4E4B" w:rsidRPr="00AF4E4B" w:rsidRDefault="00AF4E4B" w:rsidP="00FE3D93">
            <w:pPr>
              <w:pStyle w:val="TableHeader"/>
            </w:pPr>
            <w:r w:rsidRPr="00AF4E4B">
              <w:t>Technical information for the pack</w:t>
            </w:r>
            <w:r>
              <w:t>a</w:t>
            </w:r>
            <w:r w:rsidRPr="00AF4E4B">
              <w:t>ging</w:t>
            </w:r>
          </w:p>
        </w:tc>
        <w:tc>
          <w:tcPr>
            <w:tcW w:w="2835" w:type="dxa"/>
            <w:shd w:val="clear" w:color="auto" w:fill="BDD6EE" w:themeFill="accent1" w:themeFillTint="66"/>
          </w:tcPr>
          <w:p w14:paraId="70DBBB47" w14:textId="77777777" w:rsidR="00AF4E4B" w:rsidRPr="0047592A" w:rsidRDefault="00AF4E4B" w:rsidP="00FE3D93">
            <w:pPr>
              <w:pStyle w:val="TableHeader"/>
            </w:pPr>
            <w:r w:rsidRPr="0047592A">
              <w:t>Actions/remarks</w:t>
            </w:r>
          </w:p>
        </w:tc>
      </w:tr>
      <w:tr w:rsidR="00AF4E4B" w14:paraId="3B634C95" w14:textId="77777777" w:rsidTr="00B72CFC">
        <w:tc>
          <w:tcPr>
            <w:tcW w:w="7083" w:type="dxa"/>
          </w:tcPr>
          <w:p w14:paraId="4B238556" w14:textId="1E710FFF" w:rsidR="00AF4E4B" w:rsidRDefault="00AF4E4B" w:rsidP="001C638E"/>
        </w:tc>
        <w:tc>
          <w:tcPr>
            <w:tcW w:w="2835" w:type="dxa"/>
          </w:tcPr>
          <w:p w14:paraId="2CBF210A" w14:textId="77777777" w:rsidR="00AF4E4B" w:rsidRDefault="00AF4E4B" w:rsidP="001C638E"/>
        </w:tc>
      </w:tr>
      <w:tr w:rsidR="004033D8" w14:paraId="4704738D" w14:textId="77777777" w:rsidTr="00B72CFC">
        <w:tc>
          <w:tcPr>
            <w:tcW w:w="7083" w:type="dxa"/>
          </w:tcPr>
          <w:p w14:paraId="2AEB1C39" w14:textId="727F5D8F" w:rsidR="004033D8" w:rsidRDefault="004033D8" w:rsidP="001C638E"/>
        </w:tc>
        <w:tc>
          <w:tcPr>
            <w:tcW w:w="2835" w:type="dxa"/>
          </w:tcPr>
          <w:p w14:paraId="18A68336" w14:textId="77777777" w:rsidR="004033D8" w:rsidRDefault="004033D8" w:rsidP="001C638E"/>
        </w:tc>
      </w:tr>
    </w:tbl>
    <w:p w14:paraId="6B7DC2B3" w14:textId="77777777" w:rsidR="00AF4E4B" w:rsidRDefault="00AF4E4B" w:rsidP="00AF4E4B"/>
    <w:p w14:paraId="52A32D4F" w14:textId="77777777" w:rsidR="00725D5A" w:rsidRDefault="00725D5A" w:rsidP="00FE3D93">
      <w:pPr>
        <w:pStyle w:val="Titre1"/>
      </w:pPr>
      <w:bookmarkStart w:id="5" w:name="_Toc94708032"/>
      <w:r>
        <w:t>GPO / Filer / Modules settings</w:t>
      </w:r>
      <w:bookmarkEnd w:id="5"/>
    </w:p>
    <w:p w14:paraId="590E1946" w14:textId="77777777" w:rsidR="00535B1D" w:rsidRPr="00535B1D" w:rsidRDefault="00000000" w:rsidP="00535B1D">
      <w:sdt>
        <w:sdtPr>
          <w:id w:val="-39474488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535B1D">
            <w:rPr>
              <w:rFonts w:ascii="MS Gothic" w:eastAsia="MS Gothic" w:hAnsi="MS Gothic" w:hint="eastAsia"/>
            </w:rPr>
            <w:t>☐</w:t>
          </w:r>
        </w:sdtContent>
      </w:sdt>
      <w:r w:rsidR="00535B1D">
        <w:t xml:space="preserve"> </w:t>
      </w:r>
      <w:r w:rsidR="00535B1D">
        <w:rPr>
          <w:sz w:val="14"/>
          <w:szCs w:val="14"/>
        </w:rPr>
        <w:t>No setting available</w:t>
      </w:r>
    </w:p>
    <w:tbl>
      <w:tblPr>
        <w:tblStyle w:val="Grilledutableau"/>
        <w:tblW w:w="9918" w:type="dxa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7083"/>
        <w:gridCol w:w="2835"/>
      </w:tblGrid>
      <w:tr w:rsidR="00725D5A" w14:paraId="143F05E1" w14:textId="77777777" w:rsidTr="001C638E">
        <w:tc>
          <w:tcPr>
            <w:tcW w:w="7083" w:type="dxa"/>
            <w:shd w:val="clear" w:color="auto" w:fill="F2F2F2" w:themeFill="background1" w:themeFillShade="F2"/>
          </w:tcPr>
          <w:p w14:paraId="0CEC69A6" w14:textId="77777777" w:rsidR="00725D5A" w:rsidRPr="00AF4E4B" w:rsidRDefault="00725D5A" w:rsidP="00FE3D93">
            <w:pPr>
              <w:pStyle w:val="TableHeader"/>
            </w:pPr>
            <w:r w:rsidRPr="009443C8">
              <w:t>GPO / Filer / Modules settings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649DC943" w14:textId="77777777" w:rsidR="00725D5A" w:rsidRPr="0047592A" w:rsidRDefault="00725D5A" w:rsidP="00FE3D93">
            <w:pPr>
              <w:pStyle w:val="TableHeader"/>
            </w:pPr>
            <w:r w:rsidRPr="0047592A">
              <w:t>Actions/remarks</w:t>
            </w:r>
          </w:p>
        </w:tc>
      </w:tr>
      <w:tr w:rsidR="00725D5A" w14:paraId="29A9B729" w14:textId="77777777" w:rsidTr="001C638E">
        <w:tc>
          <w:tcPr>
            <w:tcW w:w="7083" w:type="dxa"/>
          </w:tcPr>
          <w:p w14:paraId="50D149DA" w14:textId="77777777" w:rsidR="00725D5A" w:rsidRDefault="00725D5A" w:rsidP="001C638E"/>
        </w:tc>
        <w:tc>
          <w:tcPr>
            <w:tcW w:w="2835" w:type="dxa"/>
          </w:tcPr>
          <w:p w14:paraId="080B041E" w14:textId="77777777" w:rsidR="00725D5A" w:rsidRDefault="00725D5A" w:rsidP="001C638E"/>
        </w:tc>
      </w:tr>
    </w:tbl>
    <w:p w14:paraId="6EE46593" w14:textId="77777777" w:rsidR="00725D5A" w:rsidRDefault="00725D5A" w:rsidP="00AF4E4B"/>
    <w:p w14:paraId="4B19B5C2" w14:textId="77777777" w:rsidR="00725D5A" w:rsidRDefault="00725D5A" w:rsidP="00FE3D93">
      <w:pPr>
        <w:pStyle w:val="Titre1"/>
      </w:pPr>
      <w:bookmarkStart w:id="6" w:name="_Toc94708033"/>
      <w:r>
        <w:t>Test users</w:t>
      </w:r>
      <w:bookmarkEnd w:id="6"/>
    </w:p>
    <w:p w14:paraId="345EA8F9" w14:textId="77777777" w:rsidR="00535B1D" w:rsidRPr="00535B1D" w:rsidRDefault="00000000" w:rsidP="00535B1D">
      <w:sdt>
        <w:sdtPr>
          <w:id w:val="-131410164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535B1D">
            <w:rPr>
              <w:rFonts w:ascii="MS Gothic" w:eastAsia="MS Gothic" w:hAnsi="MS Gothic" w:hint="eastAsia"/>
            </w:rPr>
            <w:t>☐</w:t>
          </w:r>
        </w:sdtContent>
      </w:sdt>
      <w:r w:rsidR="00535B1D">
        <w:t xml:space="preserve"> </w:t>
      </w:r>
      <w:r w:rsidR="00535B1D">
        <w:rPr>
          <w:sz w:val="14"/>
          <w:szCs w:val="14"/>
        </w:rPr>
        <w:t>No test user available</w:t>
      </w:r>
    </w:p>
    <w:tbl>
      <w:tblPr>
        <w:tblStyle w:val="Grilledutableau"/>
        <w:tblW w:w="9918" w:type="dxa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7083"/>
        <w:gridCol w:w="2835"/>
      </w:tblGrid>
      <w:tr w:rsidR="00725D5A" w14:paraId="39E6BA6C" w14:textId="77777777" w:rsidTr="001C638E">
        <w:tc>
          <w:tcPr>
            <w:tcW w:w="7083" w:type="dxa"/>
            <w:shd w:val="clear" w:color="auto" w:fill="F2F2F2" w:themeFill="background1" w:themeFillShade="F2"/>
          </w:tcPr>
          <w:p w14:paraId="2E85159A" w14:textId="77777777" w:rsidR="00725D5A" w:rsidRPr="00AF4E4B" w:rsidRDefault="00725D5A" w:rsidP="00FE3D93">
            <w:pPr>
              <w:pStyle w:val="TableHeader"/>
            </w:pPr>
            <w:r>
              <w:t>User accounts needed to test the application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429A70D0" w14:textId="77777777" w:rsidR="00725D5A" w:rsidRPr="0047592A" w:rsidRDefault="00725D5A" w:rsidP="00FE3D93">
            <w:pPr>
              <w:pStyle w:val="TableHeader"/>
            </w:pPr>
            <w:r w:rsidRPr="0047592A">
              <w:t>Actions/remarks</w:t>
            </w:r>
          </w:p>
        </w:tc>
      </w:tr>
      <w:tr w:rsidR="00725D5A" w14:paraId="6A453C32" w14:textId="77777777" w:rsidTr="001C638E">
        <w:tc>
          <w:tcPr>
            <w:tcW w:w="7083" w:type="dxa"/>
          </w:tcPr>
          <w:p w14:paraId="638A996C" w14:textId="77777777" w:rsidR="00725D5A" w:rsidRDefault="00725D5A" w:rsidP="001C638E"/>
        </w:tc>
        <w:tc>
          <w:tcPr>
            <w:tcW w:w="2835" w:type="dxa"/>
          </w:tcPr>
          <w:p w14:paraId="572CBC6B" w14:textId="77777777" w:rsidR="00725D5A" w:rsidRDefault="00725D5A" w:rsidP="001C638E"/>
        </w:tc>
      </w:tr>
    </w:tbl>
    <w:p w14:paraId="7D233682" w14:textId="77777777" w:rsidR="00725D5A" w:rsidRDefault="00725D5A" w:rsidP="00AF4E4B"/>
    <w:p w14:paraId="4AEF0C17" w14:textId="77777777" w:rsidR="00AF4E4B" w:rsidRDefault="00AF4E4B" w:rsidP="00FE3D93">
      <w:pPr>
        <w:pStyle w:val="Titre1"/>
      </w:pPr>
      <w:bookmarkStart w:id="7" w:name="_Toc94708034"/>
      <w:r>
        <w:t>Test procedure</w:t>
      </w:r>
      <w:bookmarkEnd w:id="7"/>
    </w:p>
    <w:p w14:paraId="4FAFB9BA" w14:textId="0C0C5784" w:rsidR="00535B1D" w:rsidRPr="00535B1D" w:rsidRDefault="00000000" w:rsidP="00535B1D">
      <w:sdt>
        <w:sdtPr>
          <w:id w:val="-49069056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AD6F79">
            <w:rPr>
              <w:rFonts w:ascii="MS Gothic" w:eastAsia="MS Gothic" w:hAnsi="MS Gothic" w:hint="eastAsia"/>
            </w:rPr>
            <w:t>☒</w:t>
          </w:r>
        </w:sdtContent>
      </w:sdt>
      <w:r w:rsidR="00535B1D">
        <w:t xml:space="preserve"> </w:t>
      </w:r>
      <w:r w:rsidR="00535B1D" w:rsidRPr="00725D5A">
        <w:rPr>
          <w:sz w:val="14"/>
          <w:szCs w:val="14"/>
        </w:rPr>
        <w:t xml:space="preserve">No </w:t>
      </w:r>
      <w:r w:rsidR="00535B1D">
        <w:rPr>
          <w:sz w:val="14"/>
          <w:szCs w:val="14"/>
        </w:rPr>
        <w:t>test procedure available</w:t>
      </w:r>
    </w:p>
    <w:tbl>
      <w:tblPr>
        <w:tblStyle w:val="Grilledutableau"/>
        <w:tblW w:w="9918" w:type="dxa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7083"/>
        <w:gridCol w:w="2835"/>
      </w:tblGrid>
      <w:tr w:rsidR="00F82562" w14:paraId="1CF9E407" w14:textId="77777777" w:rsidTr="006821FC">
        <w:tc>
          <w:tcPr>
            <w:tcW w:w="7083" w:type="dxa"/>
            <w:shd w:val="clear" w:color="auto" w:fill="C5E0B3" w:themeFill="accent6" w:themeFillTint="66"/>
          </w:tcPr>
          <w:p w14:paraId="2374F993" w14:textId="77777777" w:rsidR="00F82562" w:rsidRPr="00AF4E4B" w:rsidRDefault="00725D5A" w:rsidP="00FE3D93">
            <w:pPr>
              <w:pStyle w:val="TableHeader"/>
            </w:pPr>
            <w:r>
              <w:t>Description to test the application</w:t>
            </w:r>
          </w:p>
        </w:tc>
        <w:tc>
          <w:tcPr>
            <w:tcW w:w="2835" w:type="dxa"/>
            <w:shd w:val="clear" w:color="auto" w:fill="C5E0B3" w:themeFill="accent6" w:themeFillTint="66"/>
          </w:tcPr>
          <w:p w14:paraId="5997508C" w14:textId="77777777" w:rsidR="00F82562" w:rsidRPr="0047592A" w:rsidRDefault="00F82562" w:rsidP="00FE3D93">
            <w:pPr>
              <w:pStyle w:val="TableHeader"/>
            </w:pPr>
            <w:r w:rsidRPr="0047592A">
              <w:t>Actions/remarks</w:t>
            </w:r>
          </w:p>
        </w:tc>
      </w:tr>
      <w:tr w:rsidR="00F82562" w14:paraId="6794B945" w14:textId="77777777" w:rsidTr="00B72CFC">
        <w:tc>
          <w:tcPr>
            <w:tcW w:w="7083" w:type="dxa"/>
          </w:tcPr>
          <w:p w14:paraId="39AD99DD" w14:textId="4619A8F9" w:rsidR="00F82562" w:rsidRDefault="00AD6F79" w:rsidP="001C638E">
            <w:r>
              <w:rPr>
                <w:noProof/>
                <w:lang w:val="fr-CH" w:eastAsia="fr-CH"/>
              </w:rPr>
              <w:drawing>
                <wp:inline distT="0" distB="0" distL="0" distR="0" wp14:anchorId="617439F0" wp14:editId="42DF9217">
                  <wp:extent cx="1874693" cy="1498486"/>
                  <wp:effectExtent l="0" t="0" r="0" b="698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74886" cy="149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3F48B66" w14:textId="2403C262" w:rsidR="00F82562" w:rsidRDefault="00F82562" w:rsidP="001C638E"/>
        </w:tc>
      </w:tr>
    </w:tbl>
    <w:p w14:paraId="0DB9C891" w14:textId="4952A781" w:rsidR="00AF4E4B" w:rsidRDefault="00AF4E4B" w:rsidP="00FE3D93">
      <w:pPr>
        <w:pStyle w:val="Titre1"/>
      </w:pPr>
    </w:p>
    <w:tbl>
      <w:tblPr>
        <w:tblStyle w:val="Grilledutableau"/>
        <w:tblW w:w="9918" w:type="dxa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918"/>
      </w:tblGrid>
      <w:tr w:rsidR="00883834" w14:paraId="51B1E033" w14:textId="77777777" w:rsidTr="00912E51">
        <w:tc>
          <w:tcPr>
            <w:tcW w:w="1276" w:type="dxa"/>
            <w:shd w:val="clear" w:color="auto" w:fill="F2F2F2" w:themeFill="background1" w:themeFillShade="F2"/>
          </w:tcPr>
          <w:p w14:paraId="38F618C8" w14:textId="214A085F" w:rsidR="00883834" w:rsidRDefault="00883834" w:rsidP="00FE3D93">
            <w:pPr>
              <w:pStyle w:val="TableHeader"/>
            </w:pPr>
          </w:p>
        </w:tc>
      </w:tr>
      <w:tr w:rsidR="00883834" w14:paraId="47D3AB71" w14:textId="77777777" w:rsidTr="00912E51">
        <w:sdt>
          <w:sdtPr>
            <w:alias w:val="Date"/>
            <w:tag w:val="Date"/>
            <w:id w:val="-650906479"/>
            <w:lock w:val="sdtLocked"/>
            <w:placeholder>
              <w:docPart w:val="B48C56A6E4244D5693AEC301FCD34E6E"/>
            </w:placeholder>
            <w15:color w:val="000000"/>
            <w:date w:fullDate="2022-07-12T00:00:00Z">
              <w:dateFormat w:val="dd.MM.yyyy"/>
              <w:lid w:val="fr-CH"/>
              <w:storeMappedDataAs w:val="dateTime"/>
              <w:calendar w:val="gregorian"/>
            </w:date>
          </w:sdtPr>
          <w:sdtContent>
            <w:tc>
              <w:tcPr>
                <w:tcW w:w="1276" w:type="dxa"/>
              </w:tcPr>
              <w:p w14:paraId="13498DD3" w14:textId="5C406C8F" w:rsidR="00883834" w:rsidRPr="004D0E28" w:rsidRDefault="00883834" w:rsidP="005B2FD1">
                <w:r>
                  <w:rPr>
                    <w:lang w:val="fr-CH"/>
                  </w:rPr>
                  <w:t>12.07.2022</w:t>
                </w:r>
              </w:p>
            </w:tc>
          </w:sdtContent>
        </w:sdt>
      </w:tr>
    </w:tbl>
    <w:p w14:paraId="1E64DA08" w14:textId="77777777" w:rsidR="005B2FD1" w:rsidRPr="008B1F4E" w:rsidRDefault="005B2FD1" w:rsidP="008B1F4E"/>
    <w:sectPr w:rsidR="005B2FD1" w:rsidRPr="008B1F4E" w:rsidSect="00C10FD3">
      <w:headerReference w:type="default" r:id="rId21"/>
      <w:pgSz w:w="11906" w:h="16838"/>
      <w:pgMar w:top="2410" w:right="851" w:bottom="1702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476BE" w14:textId="77777777" w:rsidR="00111CEB" w:rsidRDefault="00111CEB" w:rsidP="008028E6">
      <w:pPr>
        <w:spacing w:after="0" w:line="240" w:lineRule="auto"/>
      </w:pPr>
      <w:r>
        <w:separator/>
      </w:r>
    </w:p>
  </w:endnote>
  <w:endnote w:type="continuationSeparator" w:id="0">
    <w:p w14:paraId="1BF875B0" w14:textId="77777777" w:rsidR="00111CEB" w:rsidRDefault="00111CEB" w:rsidP="00802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eSans Swisscom Light">
    <w:charset w:val="00"/>
    <w:family w:val="swiss"/>
    <w:pitch w:val="variable"/>
    <w:sig w:usb0="80000027" w:usb1="5000000A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C3FA5" w14:textId="77777777" w:rsidR="00111CEB" w:rsidRDefault="00111CEB" w:rsidP="008028E6">
      <w:pPr>
        <w:spacing w:after="0" w:line="240" w:lineRule="auto"/>
      </w:pPr>
      <w:r>
        <w:separator/>
      </w:r>
    </w:p>
  </w:footnote>
  <w:footnote w:type="continuationSeparator" w:id="0">
    <w:p w14:paraId="7D387576" w14:textId="77777777" w:rsidR="00111CEB" w:rsidRDefault="00111CEB" w:rsidP="008028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1903" w:type="dxa"/>
      <w:tblInd w:w="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918"/>
      <w:gridCol w:w="1985"/>
    </w:tblGrid>
    <w:tr w:rsidR="001C638E" w:rsidRPr="00C83129" w14:paraId="2A344400" w14:textId="77777777" w:rsidTr="00A14A9D">
      <w:trPr>
        <w:trHeight w:val="1559"/>
      </w:trPr>
      <w:tc>
        <w:tcPr>
          <w:tcW w:w="9918" w:type="dxa"/>
        </w:tcPr>
        <w:p w14:paraId="3087A115" w14:textId="1AFA50D0" w:rsidR="001C638E" w:rsidRPr="00C9571F" w:rsidRDefault="001C638E" w:rsidP="008028E6">
          <w:pPr>
            <w:pStyle w:val="En-tte"/>
            <w:jc w:val="right"/>
            <w:rPr>
              <w:rFonts w:cs="Arial"/>
              <w:sz w:val="16"/>
              <w:szCs w:val="16"/>
            </w:rPr>
          </w:pPr>
        </w:p>
      </w:tc>
      <w:tc>
        <w:tcPr>
          <w:tcW w:w="1985" w:type="dxa"/>
        </w:tcPr>
        <w:p w14:paraId="5E3B763F" w14:textId="46A74B23" w:rsidR="001C638E" w:rsidRPr="00C9571F" w:rsidRDefault="001C638E" w:rsidP="008028E6">
          <w:pPr>
            <w:pStyle w:val="FormTitle"/>
            <w:rPr>
              <w:rFonts w:ascii="Arial" w:hAnsi="Arial" w:cs="Arial"/>
              <w:sz w:val="16"/>
              <w:szCs w:val="16"/>
            </w:rPr>
          </w:pPr>
        </w:p>
      </w:tc>
    </w:tr>
  </w:tbl>
  <w:p w14:paraId="32218A2B" w14:textId="77777777" w:rsidR="001C638E" w:rsidRPr="00C9571F" w:rsidRDefault="001C638E">
    <w:pPr>
      <w:pStyle w:val="En-tte"/>
      <w:rPr>
        <w:rFonts w:cs="Arial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430E4"/>
    <w:multiLevelType w:val="hybridMultilevel"/>
    <w:tmpl w:val="C1A445FC"/>
    <w:lvl w:ilvl="0" w:tplc="6CF20DF2">
      <w:start w:val="1"/>
      <w:numFmt w:val="decimal"/>
      <w:lvlText w:val="%1."/>
      <w:lvlJc w:val="left"/>
      <w:pPr>
        <w:ind w:left="1080" w:hanging="360"/>
      </w:p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12317EA"/>
    <w:multiLevelType w:val="multilevel"/>
    <w:tmpl w:val="2F46E312"/>
    <w:lvl w:ilvl="0">
      <w:start w:val="1"/>
      <w:numFmt w:val="decimal"/>
      <w:pStyle w:val="Titre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10701428">
    <w:abstractNumId w:val="1"/>
  </w:num>
  <w:num w:numId="2" w16cid:durableId="2102875650">
    <w:abstractNumId w:val="1"/>
  </w:num>
  <w:num w:numId="3" w16cid:durableId="971447556">
    <w:abstractNumId w:val="1"/>
  </w:num>
  <w:num w:numId="4" w16cid:durableId="1837958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CC8"/>
    <w:rsid w:val="00010AEF"/>
    <w:rsid w:val="00012488"/>
    <w:rsid w:val="000246B4"/>
    <w:rsid w:val="00037530"/>
    <w:rsid w:val="00041D43"/>
    <w:rsid w:val="000441AF"/>
    <w:rsid w:val="000555A4"/>
    <w:rsid w:val="000810E3"/>
    <w:rsid w:val="000A1E01"/>
    <w:rsid w:val="000A2630"/>
    <w:rsid w:val="000A413B"/>
    <w:rsid w:val="000B36D2"/>
    <w:rsid w:val="000D095E"/>
    <w:rsid w:val="000D3116"/>
    <w:rsid w:val="000E466D"/>
    <w:rsid w:val="000E7289"/>
    <w:rsid w:val="000F5A55"/>
    <w:rsid w:val="001047B4"/>
    <w:rsid w:val="00106CC3"/>
    <w:rsid w:val="0011024C"/>
    <w:rsid w:val="00111CEB"/>
    <w:rsid w:val="00112A45"/>
    <w:rsid w:val="00114D8A"/>
    <w:rsid w:val="00115E29"/>
    <w:rsid w:val="001405ED"/>
    <w:rsid w:val="001410B5"/>
    <w:rsid w:val="00150882"/>
    <w:rsid w:val="00164A27"/>
    <w:rsid w:val="00171E1C"/>
    <w:rsid w:val="0017465A"/>
    <w:rsid w:val="00185702"/>
    <w:rsid w:val="00195479"/>
    <w:rsid w:val="001A033C"/>
    <w:rsid w:val="001A0585"/>
    <w:rsid w:val="001B01E1"/>
    <w:rsid w:val="001C0EDD"/>
    <w:rsid w:val="001C638E"/>
    <w:rsid w:val="001D40F2"/>
    <w:rsid w:val="002046E1"/>
    <w:rsid w:val="00215031"/>
    <w:rsid w:val="00223812"/>
    <w:rsid w:val="00234A16"/>
    <w:rsid w:val="00250E67"/>
    <w:rsid w:val="00252FB9"/>
    <w:rsid w:val="002536A4"/>
    <w:rsid w:val="00283C18"/>
    <w:rsid w:val="00287935"/>
    <w:rsid w:val="00292207"/>
    <w:rsid w:val="002938B5"/>
    <w:rsid w:val="00297B50"/>
    <w:rsid w:val="002C612D"/>
    <w:rsid w:val="002F75A7"/>
    <w:rsid w:val="002F7E6E"/>
    <w:rsid w:val="003011F0"/>
    <w:rsid w:val="00307125"/>
    <w:rsid w:val="00314BD4"/>
    <w:rsid w:val="00321447"/>
    <w:rsid w:val="0032510D"/>
    <w:rsid w:val="0032658C"/>
    <w:rsid w:val="00337B5E"/>
    <w:rsid w:val="00362858"/>
    <w:rsid w:val="00370522"/>
    <w:rsid w:val="00376FF8"/>
    <w:rsid w:val="003926DB"/>
    <w:rsid w:val="0039673D"/>
    <w:rsid w:val="003A4E13"/>
    <w:rsid w:val="003A602F"/>
    <w:rsid w:val="003D3111"/>
    <w:rsid w:val="003E0C74"/>
    <w:rsid w:val="003E4070"/>
    <w:rsid w:val="003E7DBE"/>
    <w:rsid w:val="004033D8"/>
    <w:rsid w:val="00414C9A"/>
    <w:rsid w:val="004219B4"/>
    <w:rsid w:val="00430F3F"/>
    <w:rsid w:val="00443EB6"/>
    <w:rsid w:val="00450589"/>
    <w:rsid w:val="00451C59"/>
    <w:rsid w:val="00454544"/>
    <w:rsid w:val="00457779"/>
    <w:rsid w:val="00473556"/>
    <w:rsid w:val="0047592A"/>
    <w:rsid w:val="00483A3D"/>
    <w:rsid w:val="004850F9"/>
    <w:rsid w:val="004870FD"/>
    <w:rsid w:val="004A2896"/>
    <w:rsid w:val="004A7594"/>
    <w:rsid w:val="004C061B"/>
    <w:rsid w:val="004C3B13"/>
    <w:rsid w:val="004D0E28"/>
    <w:rsid w:val="004D1E08"/>
    <w:rsid w:val="004F06E4"/>
    <w:rsid w:val="00500AE1"/>
    <w:rsid w:val="00527999"/>
    <w:rsid w:val="00532B28"/>
    <w:rsid w:val="00535B1D"/>
    <w:rsid w:val="005568E8"/>
    <w:rsid w:val="00560430"/>
    <w:rsid w:val="005715D9"/>
    <w:rsid w:val="00574695"/>
    <w:rsid w:val="005815A9"/>
    <w:rsid w:val="00587B6D"/>
    <w:rsid w:val="005B2FD1"/>
    <w:rsid w:val="005C4A7A"/>
    <w:rsid w:val="005D3184"/>
    <w:rsid w:val="005D593A"/>
    <w:rsid w:val="006210EE"/>
    <w:rsid w:val="00626112"/>
    <w:rsid w:val="0064186B"/>
    <w:rsid w:val="00650DFA"/>
    <w:rsid w:val="00654284"/>
    <w:rsid w:val="006562C3"/>
    <w:rsid w:val="00664E17"/>
    <w:rsid w:val="00665D91"/>
    <w:rsid w:val="0066731D"/>
    <w:rsid w:val="006821FC"/>
    <w:rsid w:val="00684C7C"/>
    <w:rsid w:val="00686D31"/>
    <w:rsid w:val="0069552B"/>
    <w:rsid w:val="00696093"/>
    <w:rsid w:val="006B7CC8"/>
    <w:rsid w:val="006C15EE"/>
    <w:rsid w:val="006C4781"/>
    <w:rsid w:val="006C5D5C"/>
    <w:rsid w:val="006C75CA"/>
    <w:rsid w:val="006F3CCE"/>
    <w:rsid w:val="006F6BF0"/>
    <w:rsid w:val="00705B85"/>
    <w:rsid w:val="00713115"/>
    <w:rsid w:val="00725D5A"/>
    <w:rsid w:val="00746956"/>
    <w:rsid w:val="0079521E"/>
    <w:rsid w:val="007961C0"/>
    <w:rsid w:val="007A0DFE"/>
    <w:rsid w:val="007C67A1"/>
    <w:rsid w:val="008028E6"/>
    <w:rsid w:val="00804285"/>
    <w:rsid w:val="008114B9"/>
    <w:rsid w:val="008157EF"/>
    <w:rsid w:val="0081645B"/>
    <w:rsid w:val="008313F1"/>
    <w:rsid w:val="00841AB3"/>
    <w:rsid w:val="00853E5B"/>
    <w:rsid w:val="0085471E"/>
    <w:rsid w:val="00882FB0"/>
    <w:rsid w:val="00883834"/>
    <w:rsid w:val="00883CEF"/>
    <w:rsid w:val="00897D00"/>
    <w:rsid w:val="008B193E"/>
    <w:rsid w:val="008B1F4E"/>
    <w:rsid w:val="008B711E"/>
    <w:rsid w:val="008D6636"/>
    <w:rsid w:val="008F58C8"/>
    <w:rsid w:val="00903FAC"/>
    <w:rsid w:val="00906D82"/>
    <w:rsid w:val="00907EA5"/>
    <w:rsid w:val="00912E51"/>
    <w:rsid w:val="00923661"/>
    <w:rsid w:val="00931FBD"/>
    <w:rsid w:val="00933B47"/>
    <w:rsid w:val="0098709E"/>
    <w:rsid w:val="0099309F"/>
    <w:rsid w:val="009A161A"/>
    <w:rsid w:val="009B5159"/>
    <w:rsid w:val="009C72B0"/>
    <w:rsid w:val="009D1998"/>
    <w:rsid w:val="009D2072"/>
    <w:rsid w:val="009D4B59"/>
    <w:rsid w:val="00A14A9D"/>
    <w:rsid w:val="00A22FE3"/>
    <w:rsid w:val="00A45B33"/>
    <w:rsid w:val="00A47E9B"/>
    <w:rsid w:val="00A50121"/>
    <w:rsid w:val="00A50723"/>
    <w:rsid w:val="00A76B7C"/>
    <w:rsid w:val="00A8196C"/>
    <w:rsid w:val="00AA644C"/>
    <w:rsid w:val="00AB053B"/>
    <w:rsid w:val="00AC385A"/>
    <w:rsid w:val="00AD6F79"/>
    <w:rsid w:val="00AE587D"/>
    <w:rsid w:val="00AF4E4B"/>
    <w:rsid w:val="00B028FB"/>
    <w:rsid w:val="00B2082A"/>
    <w:rsid w:val="00B30456"/>
    <w:rsid w:val="00B63DE7"/>
    <w:rsid w:val="00B64FBD"/>
    <w:rsid w:val="00B72CFC"/>
    <w:rsid w:val="00B772C9"/>
    <w:rsid w:val="00B90818"/>
    <w:rsid w:val="00B90C23"/>
    <w:rsid w:val="00B931A3"/>
    <w:rsid w:val="00B95155"/>
    <w:rsid w:val="00BA3AB4"/>
    <w:rsid w:val="00BB1518"/>
    <w:rsid w:val="00BC23CA"/>
    <w:rsid w:val="00BD05A4"/>
    <w:rsid w:val="00BD1102"/>
    <w:rsid w:val="00BE6855"/>
    <w:rsid w:val="00BF205B"/>
    <w:rsid w:val="00C10FD3"/>
    <w:rsid w:val="00C31A1B"/>
    <w:rsid w:val="00C3797C"/>
    <w:rsid w:val="00C466B5"/>
    <w:rsid w:val="00C50A73"/>
    <w:rsid w:val="00C53A32"/>
    <w:rsid w:val="00C7729E"/>
    <w:rsid w:val="00C77A66"/>
    <w:rsid w:val="00C83129"/>
    <w:rsid w:val="00C923F7"/>
    <w:rsid w:val="00C9571F"/>
    <w:rsid w:val="00CA2D27"/>
    <w:rsid w:val="00CA379F"/>
    <w:rsid w:val="00CB33E6"/>
    <w:rsid w:val="00CC067F"/>
    <w:rsid w:val="00CD1856"/>
    <w:rsid w:val="00CD4AC2"/>
    <w:rsid w:val="00CE7105"/>
    <w:rsid w:val="00D00ECA"/>
    <w:rsid w:val="00D15273"/>
    <w:rsid w:val="00D378D1"/>
    <w:rsid w:val="00D46EC0"/>
    <w:rsid w:val="00D5501C"/>
    <w:rsid w:val="00D85D8A"/>
    <w:rsid w:val="00DD5E4A"/>
    <w:rsid w:val="00E356EA"/>
    <w:rsid w:val="00E44909"/>
    <w:rsid w:val="00E63DAB"/>
    <w:rsid w:val="00E765FF"/>
    <w:rsid w:val="00E85E5E"/>
    <w:rsid w:val="00E96429"/>
    <w:rsid w:val="00EB2639"/>
    <w:rsid w:val="00ED6F5E"/>
    <w:rsid w:val="00EE0728"/>
    <w:rsid w:val="00EE3F78"/>
    <w:rsid w:val="00EE7AD1"/>
    <w:rsid w:val="00F12526"/>
    <w:rsid w:val="00F5167A"/>
    <w:rsid w:val="00F5777B"/>
    <w:rsid w:val="00F66DDB"/>
    <w:rsid w:val="00F82562"/>
    <w:rsid w:val="00F904D9"/>
    <w:rsid w:val="00FA4615"/>
    <w:rsid w:val="00FE2E98"/>
    <w:rsid w:val="00FE3D93"/>
    <w:rsid w:val="00FE635B"/>
    <w:rsid w:val="00FF4841"/>
    <w:rsid w:val="00FF4A04"/>
    <w:rsid w:val="00FF6E0A"/>
    <w:rsid w:val="14D735D9"/>
    <w:rsid w:val="35231F9E"/>
    <w:rsid w:val="5B242318"/>
    <w:rsid w:val="7016833D"/>
    <w:rsid w:val="72557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D4B1923"/>
  <w15:chartTrackingRefBased/>
  <w15:docId w15:val="{00052892-69FA-4643-87EF-6D27C1FC0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033C"/>
    <w:rPr>
      <w:rFonts w:ascii="Arial" w:hAnsi="Arial"/>
      <w:sz w:val="18"/>
      <w:lang w:val="en-US"/>
    </w:rPr>
  </w:style>
  <w:style w:type="paragraph" w:styleId="Titre1">
    <w:name w:val="heading 1"/>
    <w:basedOn w:val="Paragraphedeliste"/>
    <w:next w:val="Normal"/>
    <w:link w:val="Titre1Car"/>
    <w:uiPriority w:val="9"/>
    <w:qFormat/>
    <w:rsid w:val="00A76B7C"/>
    <w:pPr>
      <w:spacing w:after="0" w:line="360" w:lineRule="auto"/>
      <w:ind w:left="0"/>
      <w:outlineLvl w:val="0"/>
    </w:pPr>
    <w:rPr>
      <w:rFonts w:eastAsia="Times New Roman" w:cs="Times New Roman"/>
      <w:b/>
      <w:sz w:val="28"/>
      <w:szCs w:val="20"/>
      <w:lang w:eastAsia="zh-CN"/>
    </w:rPr>
  </w:style>
  <w:style w:type="paragraph" w:styleId="Titre2">
    <w:name w:val="heading 2"/>
    <w:aliases w:val="Citrix Shortcut"/>
    <w:basedOn w:val="Normal"/>
    <w:next w:val="Normal"/>
    <w:link w:val="Titre2Car"/>
    <w:uiPriority w:val="9"/>
    <w:unhideWhenUsed/>
    <w:rsid w:val="008D6636"/>
    <w:pPr>
      <w:keepNext/>
      <w:keepLines/>
      <w:spacing w:before="40" w:after="40"/>
      <w:outlineLvl w:val="1"/>
    </w:pPr>
    <w:rPr>
      <w:rFonts w:eastAsiaTheme="majorEastAsia" w:cstheme="majorBidi"/>
      <w:b/>
      <w:sz w:val="22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nhideWhenUsed/>
    <w:rsid w:val="008028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028E6"/>
  </w:style>
  <w:style w:type="paragraph" w:styleId="Pieddepage">
    <w:name w:val="footer"/>
    <w:basedOn w:val="Normal"/>
    <w:link w:val="PieddepageCar"/>
    <w:uiPriority w:val="99"/>
    <w:unhideWhenUsed/>
    <w:rsid w:val="008028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028E6"/>
  </w:style>
  <w:style w:type="paragraph" w:customStyle="1" w:styleId="DocInfo">
    <w:name w:val="DocInfo"/>
    <w:basedOn w:val="Normal"/>
    <w:rsid w:val="008028E6"/>
    <w:pPr>
      <w:spacing w:after="0" w:line="240" w:lineRule="auto"/>
    </w:pPr>
    <w:rPr>
      <w:rFonts w:ascii="TheSans Swisscom Light" w:eastAsia="Times New Roman" w:hAnsi="TheSans Swisscom Light" w:cs="Times New Roman"/>
      <w:color w:val="FFFFFF"/>
      <w:sz w:val="2"/>
      <w:szCs w:val="24"/>
      <w:lang w:val="en-GB" w:eastAsia="de-CH"/>
    </w:rPr>
  </w:style>
  <w:style w:type="paragraph" w:customStyle="1" w:styleId="FormTitle">
    <w:name w:val="FormTitle"/>
    <w:basedOn w:val="Normal"/>
    <w:rsid w:val="008028E6"/>
    <w:pPr>
      <w:spacing w:before="1050" w:after="0" w:line="240" w:lineRule="auto"/>
    </w:pPr>
    <w:rPr>
      <w:rFonts w:ascii="TheSans Swisscom Light" w:eastAsia="Times New Roman" w:hAnsi="TheSans Swisscom Light" w:cs="Times New Roman"/>
      <w:b/>
      <w:sz w:val="20"/>
      <w:szCs w:val="24"/>
      <w:lang w:val="en-GB" w:eastAsia="de-CH"/>
    </w:rPr>
  </w:style>
  <w:style w:type="table" w:styleId="Grilledutableau">
    <w:name w:val="Table Grid"/>
    <w:basedOn w:val="TableauNormal"/>
    <w:rsid w:val="008028E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Paragraphedeliste"/>
    <w:next w:val="Normal"/>
    <w:link w:val="TitreCar"/>
    <w:uiPriority w:val="10"/>
    <w:qFormat/>
    <w:rsid w:val="001A033C"/>
    <w:pPr>
      <w:numPr>
        <w:numId w:val="1"/>
      </w:numPr>
      <w:ind w:left="426" w:hanging="426"/>
    </w:pPr>
    <w:rPr>
      <w:b/>
      <w:sz w:val="28"/>
      <w:szCs w:val="28"/>
    </w:rPr>
  </w:style>
  <w:style w:type="character" w:customStyle="1" w:styleId="TitreCar">
    <w:name w:val="Titre Car"/>
    <w:basedOn w:val="Policepardfaut"/>
    <w:link w:val="Titre"/>
    <w:uiPriority w:val="10"/>
    <w:rsid w:val="001A033C"/>
    <w:rPr>
      <w:rFonts w:ascii="Arial" w:hAnsi="Arial"/>
      <w:b/>
      <w:sz w:val="28"/>
      <w:szCs w:val="28"/>
      <w:lang w:val="en-US"/>
    </w:rPr>
  </w:style>
  <w:style w:type="character" w:customStyle="1" w:styleId="Titre2Car">
    <w:name w:val="Titre 2 Car"/>
    <w:aliases w:val="Citrix Shortcut Car"/>
    <w:basedOn w:val="Policepardfaut"/>
    <w:link w:val="Titre2"/>
    <w:uiPriority w:val="9"/>
    <w:rsid w:val="008D6636"/>
    <w:rPr>
      <w:rFonts w:ascii="Arial" w:eastAsiaTheme="majorEastAsia" w:hAnsi="Arial" w:cstheme="majorBidi"/>
      <w:b/>
      <w:szCs w:val="26"/>
      <w:lang w:val="en-US"/>
    </w:rPr>
  </w:style>
  <w:style w:type="character" w:customStyle="1" w:styleId="Titre1Car">
    <w:name w:val="Titre 1 Car"/>
    <w:basedOn w:val="Policepardfaut"/>
    <w:link w:val="Titre1"/>
    <w:uiPriority w:val="9"/>
    <w:rsid w:val="00A76B7C"/>
    <w:rPr>
      <w:rFonts w:ascii="Arial" w:eastAsia="Times New Roman" w:hAnsi="Arial" w:cs="Times New Roman"/>
      <w:b/>
      <w:sz w:val="28"/>
      <w:szCs w:val="20"/>
      <w:lang w:val="en-US" w:eastAsia="zh-CN"/>
    </w:rPr>
  </w:style>
  <w:style w:type="paragraph" w:styleId="Paragraphedeliste">
    <w:name w:val="List Paragraph"/>
    <w:basedOn w:val="Normal"/>
    <w:uiPriority w:val="34"/>
    <w:rsid w:val="001B01E1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BB1518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A4615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A4615"/>
    <w:rPr>
      <w:rFonts w:ascii="Segoe UI" w:hAnsi="Segoe UI" w:cs="Segoe UI"/>
      <w:sz w:val="18"/>
      <w:szCs w:val="18"/>
    </w:rPr>
  </w:style>
  <w:style w:type="paragraph" w:styleId="z-Hautduformulaire">
    <w:name w:val="HTML Top of Form"/>
    <w:basedOn w:val="Normal"/>
    <w:next w:val="Normal"/>
    <w:link w:val="z-HautduformulaireCar"/>
    <w:hidden/>
    <w:uiPriority w:val="99"/>
    <w:semiHidden/>
    <w:unhideWhenUsed/>
    <w:rsid w:val="001C638E"/>
    <w:pPr>
      <w:pBdr>
        <w:bottom w:val="single" w:sz="6" w:space="1" w:color="auto"/>
      </w:pBdr>
      <w:spacing w:after="0"/>
      <w:jc w:val="center"/>
    </w:pPr>
    <w:rPr>
      <w:rFonts w:cs="Arial"/>
      <w:vanish/>
      <w:sz w:val="16"/>
      <w:szCs w:val="16"/>
    </w:rPr>
  </w:style>
  <w:style w:type="character" w:customStyle="1" w:styleId="z-HautduformulaireCar">
    <w:name w:val="z-Haut du formulaire Car"/>
    <w:basedOn w:val="Policepardfaut"/>
    <w:link w:val="z-Hautduformulaire"/>
    <w:uiPriority w:val="99"/>
    <w:semiHidden/>
    <w:rsid w:val="001C638E"/>
    <w:rPr>
      <w:rFonts w:ascii="Arial" w:hAnsi="Arial" w:cs="Arial"/>
      <w:vanish/>
      <w:sz w:val="16"/>
      <w:szCs w:val="16"/>
      <w:lang w:val="en-US"/>
    </w:rPr>
  </w:style>
  <w:style w:type="paragraph" w:styleId="z-Basduformulaire">
    <w:name w:val="HTML Bottom of Form"/>
    <w:basedOn w:val="Normal"/>
    <w:next w:val="Normal"/>
    <w:link w:val="z-BasduformulaireCar"/>
    <w:hidden/>
    <w:uiPriority w:val="99"/>
    <w:semiHidden/>
    <w:unhideWhenUsed/>
    <w:rsid w:val="001C638E"/>
    <w:pPr>
      <w:pBdr>
        <w:top w:val="single" w:sz="6" w:space="1" w:color="auto"/>
      </w:pBdr>
      <w:spacing w:after="0"/>
      <w:jc w:val="center"/>
    </w:pPr>
    <w:rPr>
      <w:rFonts w:cs="Arial"/>
      <w:vanish/>
      <w:sz w:val="16"/>
      <w:szCs w:val="16"/>
    </w:rPr>
  </w:style>
  <w:style w:type="character" w:customStyle="1" w:styleId="z-BasduformulaireCar">
    <w:name w:val="z-Bas du formulaire Car"/>
    <w:basedOn w:val="Policepardfaut"/>
    <w:link w:val="z-Basduformulaire"/>
    <w:uiPriority w:val="99"/>
    <w:semiHidden/>
    <w:rsid w:val="001C638E"/>
    <w:rPr>
      <w:rFonts w:ascii="Arial" w:hAnsi="Arial" w:cs="Arial"/>
      <w:vanish/>
      <w:sz w:val="16"/>
      <w:szCs w:val="16"/>
      <w:lang w:val="en-US"/>
    </w:rPr>
  </w:style>
  <w:style w:type="paragraph" w:customStyle="1" w:styleId="TableHeader">
    <w:name w:val="Table Header"/>
    <w:basedOn w:val="Normal"/>
    <w:link w:val="TableHeaderChar"/>
    <w:qFormat/>
    <w:rsid w:val="00FE3D93"/>
    <w:pPr>
      <w:spacing w:after="0" w:line="240" w:lineRule="auto"/>
    </w:pPr>
    <w:rPr>
      <w:rFonts w:eastAsia="Times New Roman" w:cs="Times New Roman"/>
      <w:b/>
      <w:szCs w:val="20"/>
      <w:lang w:eastAsia="zh-CN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76B7C"/>
    <w:pPr>
      <w:keepNext/>
      <w:keepLines/>
      <w:spacing w:before="24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en-US"/>
    </w:rPr>
  </w:style>
  <w:style w:type="character" w:customStyle="1" w:styleId="TableHeaderChar">
    <w:name w:val="Table Header Char"/>
    <w:basedOn w:val="Policepardfaut"/>
    <w:link w:val="TableHeader"/>
    <w:rsid w:val="00FE3D93"/>
    <w:rPr>
      <w:rFonts w:ascii="Arial" w:eastAsia="Times New Roman" w:hAnsi="Arial" w:cs="Times New Roman"/>
      <w:b/>
      <w:sz w:val="18"/>
      <w:szCs w:val="20"/>
      <w:lang w:val="en-US" w:eastAsia="zh-CN"/>
    </w:rPr>
  </w:style>
  <w:style w:type="paragraph" w:styleId="TM1">
    <w:name w:val="toc 1"/>
    <w:basedOn w:val="Normal"/>
    <w:next w:val="Normal"/>
    <w:autoRedefine/>
    <w:uiPriority w:val="39"/>
    <w:unhideWhenUsed/>
    <w:rsid w:val="00B95155"/>
    <w:pPr>
      <w:tabs>
        <w:tab w:val="right" w:leader="dot" w:pos="9911"/>
      </w:tabs>
      <w:spacing w:after="0" w:line="240" w:lineRule="auto"/>
    </w:pPr>
    <w:rPr>
      <w:bCs/>
      <w:sz w:val="14"/>
      <w:szCs w:val="14"/>
    </w:rPr>
  </w:style>
  <w:style w:type="paragraph" w:styleId="TM2">
    <w:name w:val="toc 2"/>
    <w:basedOn w:val="Normal"/>
    <w:next w:val="Normal"/>
    <w:autoRedefine/>
    <w:uiPriority w:val="39"/>
    <w:unhideWhenUsed/>
    <w:rsid w:val="00B95155"/>
    <w:pPr>
      <w:spacing w:after="0"/>
      <w:ind w:left="181"/>
    </w:pPr>
    <w:rPr>
      <w:iCs/>
      <w:sz w:val="14"/>
      <w:szCs w:val="20"/>
    </w:rPr>
  </w:style>
  <w:style w:type="character" w:styleId="Lienhypertexte">
    <w:name w:val="Hyperlink"/>
    <w:basedOn w:val="Policepardfaut"/>
    <w:uiPriority w:val="99"/>
    <w:unhideWhenUsed/>
    <w:rsid w:val="00A76B7C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B95155"/>
    <w:pPr>
      <w:spacing w:after="0"/>
      <w:ind w:left="360"/>
    </w:pPr>
    <w:rPr>
      <w:sz w:val="14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923661"/>
    <w:pPr>
      <w:spacing w:after="0"/>
      <w:ind w:left="540"/>
    </w:pPr>
    <w:rPr>
      <w:rFonts w:asciiTheme="minorHAnsi" w:hAnsi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923661"/>
    <w:pPr>
      <w:spacing w:after="0"/>
      <w:ind w:left="720"/>
    </w:pPr>
    <w:rPr>
      <w:rFonts w:asciiTheme="minorHAnsi" w:hAnsi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923661"/>
    <w:pPr>
      <w:spacing w:after="0"/>
      <w:ind w:left="900"/>
    </w:pPr>
    <w:rPr>
      <w:rFonts w:asciiTheme="minorHAnsi" w:hAnsi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923661"/>
    <w:pPr>
      <w:spacing w:after="0"/>
      <w:ind w:left="1080"/>
    </w:pPr>
    <w:rPr>
      <w:rFonts w:asciiTheme="minorHAnsi" w:hAnsi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923661"/>
    <w:pPr>
      <w:spacing w:after="0"/>
      <w:ind w:left="1260"/>
    </w:pPr>
    <w:rPr>
      <w:rFonts w:asciiTheme="minorHAnsi" w:hAnsi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923661"/>
    <w:pPr>
      <w:spacing w:after="0"/>
      <w:ind w:left="1440"/>
    </w:pPr>
    <w:rPr>
      <w:rFonts w:asciiTheme="minorHAnsi" w:hAnsiTheme="minorHAnsi"/>
      <w:sz w:val="20"/>
      <w:szCs w:val="20"/>
    </w:rPr>
  </w:style>
  <w:style w:type="character" w:customStyle="1" w:styleId="apple-converted-space">
    <w:name w:val="apple-converted-space"/>
    <w:basedOn w:val="Policepardfaut"/>
    <w:rsid w:val="00454544"/>
  </w:style>
  <w:style w:type="character" w:customStyle="1" w:styleId="outlook-search-highlight">
    <w:name w:val="outlook-search-highlight"/>
    <w:basedOn w:val="Policepardfaut"/>
    <w:rsid w:val="004545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3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_FABI\PackageSpecifica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3145F7BF09040769C761499C7C942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2023BC-4399-4B30-8D25-2DA8EED80DF2}"/>
      </w:docPartPr>
      <w:docPartBody>
        <w:p w:rsidR="00D747C9" w:rsidRDefault="00D747C9">
          <w:pPr>
            <w:pStyle w:val="33145F7BF09040769C761499C7C94285"/>
          </w:pPr>
          <w:r w:rsidRPr="006F3CCE">
            <w:rPr>
              <w:rStyle w:val="Textedelespacerserv"/>
              <w:color w:val="ED7D31" w:themeColor="accent2"/>
            </w:rPr>
            <w:t>Enter here the shortcut name.</w:t>
          </w:r>
        </w:p>
      </w:docPartBody>
    </w:docPart>
    <w:docPart>
      <w:docPartPr>
        <w:name w:val="B48C56A6E4244D5693AEC301FCD34E6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4ABE2B9-88BA-4F45-889D-6B213BDE41DF}"/>
      </w:docPartPr>
      <w:docPartBody>
        <w:p w:rsidR="00E07AFA" w:rsidRDefault="00A22879" w:rsidP="00A22879">
          <w:pPr>
            <w:pStyle w:val="B48C56A6E4244D5693AEC301FCD34E6E"/>
          </w:pPr>
          <w:r w:rsidRPr="000B37FD">
            <w:rPr>
              <w:rStyle w:val="Textedelespacerserv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eSans Swisscom Light">
    <w:charset w:val="00"/>
    <w:family w:val="swiss"/>
    <w:pitch w:val="variable"/>
    <w:sig w:usb0="80000027" w:usb1="5000000A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7C9"/>
    <w:rsid w:val="004C3B13"/>
    <w:rsid w:val="00882EED"/>
    <w:rsid w:val="00A22879"/>
    <w:rsid w:val="00BE551C"/>
    <w:rsid w:val="00C774C8"/>
    <w:rsid w:val="00D747C9"/>
    <w:rsid w:val="00E07AFA"/>
    <w:rsid w:val="00E31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A22879"/>
    <w:rPr>
      <w:color w:val="808080"/>
    </w:rPr>
  </w:style>
  <w:style w:type="paragraph" w:customStyle="1" w:styleId="33145F7BF09040769C761499C7C94285">
    <w:name w:val="33145F7BF09040769C761499C7C94285"/>
  </w:style>
  <w:style w:type="paragraph" w:customStyle="1" w:styleId="B48C56A6E4244D5693AEC301FCD34E6E">
    <w:name w:val="B48C56A6E4244D5693AEC301FCD34E6E"/>
    <w:rsid w:val="00A228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efa3612-053e-497a-ae76-8a76877f5e22" xsi:nil="true"/>
    <lcf76f155ced4ddcb4097134ff3c332f xmlns="b5cf4370-ac38-4b9e-9836-ef6f5df64f24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C9F2488912074FB587B9AD9ADAE5BB" ma:contentTypeVersion="11" ma:contentTypeDescription="Create a new document." ma:contentTypeScope="" ma:versionID="6b25f723915616bb705a0b2262ee0491">
  <xsd:schema xmlns:xsd="http://www.w3.org/2001/XMLSchema" xmlns:xs="http://www.w3.org/2001/XMLSchema" xmlns:p="http://schemas.microsoft.com/office/2006/metadata/properties" xmlns:ns2="b5cf4370-ac38-4b9e-9836-ef6f5df64f24" xmlns:ns3="eefa3612-053e-497a-ae76-8a76877f5e22" targetNamespace="http://schemas.microsoft.com/office/2006/metadata/properties" ma:root="true" ma:fieldsID="91e33c024165d5c32dc1ef8c79d47cb7" ns2:_="" ns3:_="">
    <xsd:import namespace="b5cf4370-ac38-4b9e-9836-ef6f5df64f24"/>
    <xsd:import namespace="eefa3612-053e-497a-ae76-8a76877f5e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cf4370-ac38-4b9e-9836-ef6f5df64f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fa3612-053e-497a-ae76-8a76877f5e22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3c27d3c3-7e32-4c8f-87df-adebff65fb79}" ma:internalName="TaxCatchAll" ma:showField="CatchAllData" ma:web="eefa3612-053e-497a-ae76-8a76877f5e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6B965F7-48BE-4912-B0A8-84753A62FCF3}">
  <ds:schemaRefs>
    <ds:schemaRef ds:uri="http://schemas.microsoft.com/office/2006/metadata/properties"/>
    <ds:schemaRef ds:uri="http://schemas.microsoft.com/office/infopath/2007/PartnerControls"/>
    <ds:schemaRef ds:uri="eefa3612-053e-497a-ae76-8a76877f5e22"/>
    <ds:schemaRef ds:uri="b5cf4370-ac38-4b9e-9836-ef6f5df64f24"/>
  </ds:schemaRefs>
</ds:datastoreItem>
</file>

<file path=customXml/itemProps2.xml><?xml version="1.0" encoding="utf-8"?>
<ds:datastoreItem xmlns:ds="http://schemas.openxmlformats.org/officeDocument/2006/customXml" ds:itemID="{22DF6396-52F0-4B44-B254-3E6F32DA57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cf4370-ac38-4b9e-9836-ef6f5df64f24"/>
    <ds:schemaRef ds:uri="eefa3612-053e-497a-ae76-8a76877f5e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C51480F-85C9-4A05-9426-C065001B852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53B4231-4CC2-4C17-945C-2458EF65849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PackageSpecification.dotx</Template>
  <TotalTime>0</TotalTime>
  <Pages>5</Pages>
  <Words>315</Words>
  <Characters>1735</Characters>
  <Application>Microsoft Office Word</Application>
  <DocSecurity>0</DocSecurity>
  <Lines>14</Lines>
  <Paragraphs>4</Paragraphs>
  <ScaleCrop>false</ScaleCrop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PackageSpecification</dc:title>
  <dc:subject/>
  <dc:creator>Guiet Fabienne, INI-ON-CIS-PWP-PQA</dc:creator>
  <cp:keywords>PackageSpecification</cp:keywords>
  <dc:description/>
  <cp:lastModifiedBy>Joachim Siméon Gabriel Berchel</cp:lastModifiedBy>
  <cp:revision>5</cp:revision>
  <cp:lastPrinted>2014-08-05T09:46:00Z</cp:lastPrinted>
  <dcterms:created xsi:type="dcterms:W3CDTF">2022-09-02T06:16:00Z</dcterms:created>
  <dcterms:modified xsi:type="dcterms:W3CDTF">2024-09-11T13:55:00Z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3cde2630-8e1b-4f18-8368-f712d3d8c7ad</vt:lpwstr>
  </property>
  <property fmtid="{D5CDD505-2E9C-101B-9397-08002B2CF9AE}" pid="3" name="ContentTypeId">
    <vt:lpwstr>0x01010080C9F2488912074FB587B9AD9ADAE5BB</vt:lpwstr>
  </property>
  <property fmtid="{D5CDD505-2E9C-101B-9397-08002B2CF9AE}" pid="4" name="MSIP_Label_2e1fccfb-80ca-4fe1-a574-1516544edb53_Enabled">
    <vt:lpwstr>true</vt:lpwstr>
  </property>
  <property fmtid="{D5CDD505-2E9C-101B-9397-08002B2CF9AE}" pid="5" name="MSIP_Label_2e1fccfb-80ca-4fe1-a574-1516544edb53_SetDate">
    <vt:lpwstr>2022-06-03T06:36:42Z</vt:lpwstr>
  </property>
  <property fmtid="{D5CDD505-2E9C-101B-9397-08002B2CF9AE}" pid="6" name="MSIP_Label_2e1fccfb-80ca-4fe1-a574-1516544edb53_Method">
    <vt:lpwstr>Standard</vt:lpwstr>
  </property>
  <property fmtid="{D5CDD505-2E9C-101B-9397-08002B2CF9AE}" pid="7" name="MSIP_Label_2e1fccfb-80ca-4fe1-a574-1516544edb53_Name">
    <vt:lpwstr>C2 Internal</vt:lpwstr>
  </property>
  <property fmtid="{D5CDD505-2E9C-101B-9397-08002B2CF9AE}" pid="8" name="MSIP_Label_2e1fccfb-80ca-4fe1-a574-1516544edb53_SiteId">
    <vt:lpwstr>364e5b87-c1c7-420d-9bee-c35d19b557a1</vt:lpwstr>
  </property>
  <property fmtid="{D5CDD505-2E9C-101B-9397-08002B2CF9AE}" pid="9" name="MSIP_Label_2e1fccfb-80ca-4fe1-a574-1516544edb53_ContentBits">
    <vt:lpwstr>0</vt:lpwstr>
  </property>
  <property fmtid="{D5CDD505-2E9C-101B-9397-08002B2CF9AE}" pid="10" name="Sensitivity">
    <vt:lpwstr>C2 General</vt:lpwstr>
  </property>
</Properties>
</file>